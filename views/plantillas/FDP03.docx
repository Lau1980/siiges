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65F" w:rsidRDefault="002E465F" w:rsidP="002E465F">
      <w:pPr>
        <w:rPr>
          <w:rFonts w:ascii="Arial" w:hAnsi="Arial" w:cs="Arial"/>
          <w:b/>
          <w:sz w:val="32"/>
          <w:szCs w:val="32"/>
        </w:rPr>
      </w:pPr>
    </w:p>
    <w:p w:rsidR="002E465F" w:rsidRDefault="002E465F" w:rsidP="002E465F">
      <w:pPr>
        <w:rPr>
          <w:rFonts w:ascii="Arial" w:hAnsi="Arial" w:cs="Arial"/>
          <w:b/>
          <w:sz w:val="32"/>
          <w:szCs w:val="32"/>
        </w:rPr>
      </w:pPr>
    </w:p>
    <w:p w:rsidR="002E465F" w:rsidRPr="00804409" w:rsidRDefault="002E465F" w:rsidP="002E465F">
      <w:pPr>
        <w:rPr>
          <w:rFonts w:ascii="Arial" w:hAnsi="Arial" w:cs="Arial"/>
          <w:b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b/>
          <w:color w:val="000000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  <w:r w:rsidRPr="002E465F">
        <w:rPr>
          <w:rFonts w:ascii="Arial" w:hAnsi="Arial" w:cs="Arial"/>
          <w:color w:val="000000"/>
          <w:szCs w:val="32"/>
        </w:rPr>
        <w:t xml:space="preserve">NOMBRE </w:t>
      </w: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  <w:r w:rsidRPr="002E465F">
        <w:rPr>
          <w:rFonts w:ascii="Arial" w:hAnsi="Arial" w:cs="Arial"/>
          <w:color w:val="000000"/>
          <w:szCs w:val="32"/>
        </w:rPr>
        <w:t>MODALIDAD</w:t>
      </w: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000000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  <w:r w:rsidRPr="002E465F">
        <w:rPr>
          <w:rFonts w:ascii="Arial" w:hAnsi="Arial" w:cs="Arial"/>
          <w:color w:val="595959"/>
          <w:sz w:val="32"/>
          <w:szCs w:val="32"/>
        </w:rPr>
        <w:t>LOGO DE LA INSTITUCIÓN</w:t>
      </w: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595959"/>
          <w:sz w:val="32"/>
          <w:szCs w:val="32"/>
        </w:rPr>
      </w:pPr>
    </w:p>
    <w:p w:rsidR="002E465F" w:rsidRPr="0068386A" w:rsidRDefault="002E465F" w:rsidP="002E465F">
      <w:pPr>
        <w:ind w:left="2832" w:firstLine="708"/>
        <w:rPr>
          <w:rFonts w:ascii="Arial" w:hAnsi="Arial" w:cs="Arial"/>
          <w:sz w:val="22"/>
          <w:szCs w:val="22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b/>
          <w:color w:val="7F7F7F"/>
          <w:sz w:val="22"/>
          <w:szCs w:val="22"/>
        </w:rPr>
      </w:pPr>
      <w:r w:rsidRPr="002E465F">
        <w:rPr>
          <w:rFonts w:ascii="Arial" w:hAnsi="Arial" w:cs="Arial"/>
          <w:b/>
          <w:color w:val="7F7F7F"/>
          <w:sz w:val="22"/>
          <w:szCs w:val="22"/>
        </w:rPr>
        <w:t>REPRESENTANTE LEGAL</w:t>
      </w:r>
    </w:p>
    <w:p w:rsidR="002E465F" w:rsidRPr="002E465F" w:rsidRDefault="002E465F" w:rsidP="002E465F">
      <w:pPr>
        <w:jc w:val="center"/>
        <w:rPr>
          <w:rFonts w:ascii="Arial" w:hAnsi="Arial" w:cs="Arial"/>
          <w:b/>
          <w:color w:val="7F7F7F"/>
          <w:sz w:val="22"/>
          <w:szCs w:val="22"/>
        </w:rPr>
      </w:pPr>
      <w:r w:rsidRPr="002E465F">
        <w:rPr>
          <w:rFonts w:ascii="Arial" w:hAnsi="Arial" w:cs="Arial"/>
          <w:b/>
          <w:color w:val="7F7F7F"/>
          <w:sz w:val="22"/>
          <w:szCs w:val="22"/>
        </w:rPr>
        <w:t>DOMICILIO DEL PLANTEL Y TELÉFONO</w:t>
      </w:r>
    </w:p>
    <w:p w:rsidR="002E465F" w:rsidRPr="002E465F" w:rsidRDefault="002E465F" w:rsidP="002E465F">
      <w:pPr>
        <w:jc w:val="center"/>
        <w:rPr>
          <w:rFonts w:ascii="Arial" w:hAnsi="Arial" w:cs="Arial"/>
          <w:b/>
          <w:color w:val="7F7F7F"/>
        </w:rPr>
      </w:pPr>
      <w:r w:rsidRPr="002E465F">
        <w:rPr>
          <w:rFonts w:ascii="Arial" w:hAnsi="Arial" w:cs="Arial"/>
          <w:b/>
          <w:color w:val="7F7F7F"/>
          <w:sz w:val="22"/>
          <w:szCs w:val="22"/>
        </w:rPr>
        <w:t>VIGENCIA (AÑO DE LA CONVOCATORIA)</w:t>
      </w: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433126" w:rsidRPr="002E465F" w:rsidRDefault="00433126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2E465F" w:rsidRDefault="002E465F" w:rsidP="002E465F">
      <w:pPr>
        <w:jc w:val="center"/>
        <w:rPr>
          <w:rFonts w:ascii="Arial" w:hAnsi="Arial" w:cs="Arial"/>
          <w:color w:val="7F7F7F"/>
        </w:rPr>
      </w:pPr>
    </w:p>
    <w:p w:rsidR="002E465F" w:rsidRPr="00804409" w:rsidRDefault="002E465F" w:rsidP="002E465F">
      <w:pPr>
        <w:jc w:val="center"/>
        <w:rPr>
          <w:rFonts w:ascii="Arial" w:hAnsi="Arial" w:cs="Arial"/>
          <w:color w:val="FF0000"/>
          <w:sz w:val="16"/>
          <w:szCs w:val="16"/>
        </w:rPr>
      </w:pPr>
    </w:p>
    <w:p w:rsidR="002E465F" w:rsidRDefault="002E465F" w:rsidP="002E465F">
      <w:pPr>
        <w:pStyle w:val="texto"/>
        <w:spacing w:before="20" w:after="20" w:line="148" w:lineRule="exact"/>
        <w:ind w:firstLine="0"/>
        <w:rPr>
          <w:rFonts w:cs="Arial"/>
          <w:sz w:val="8"/>
        </w:rPr>
      </w:pPr>
    </w:p>
    <w:tbl>
      <w:tblPr>
        <w:tblW w:w="0" w:type="auto"/>
        <w:tblInd w:w="-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"/>
        <w:gridCol w:w="4903"/>
        <w:gridCol w:w="4914"/>
        <w:gridCol w:w="10"/>
      </w:tblGrid>
      <w:tr w:rsidR="002E465F" w:rsidRPr="003D135F" w:rsidTr="002E465F">
        <w:trPr>
          <w:gridAfter w:val="1"/>
          <w:wAfter w:w="9" w:type="dxa"/>
          <w:cantSplit/>
          <w:trHeight w:val="181"/>
        </w:trPr>
        <w:tc>
          <w:tcPr>
            <w:tcW w:w="9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E465F" w:rsidRPr="002E465F" w:rsidRDefault="002E465F" w:rsidP="0093375E">
            <w:pPr>
              <w:spacing w:before="20" w:after="20" w:line="148" w:lineRule="exact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aps/>
                <w:color w:val="000000"/>
                <w:sz w:val="18"/>
                <w:szCs w:val="18"/>
                <w:lang w:eastAsia="es-MX"/>
              </w:rPr>
              <w:t>2.1.2 CONTENIDO DE CADA ASIGNATURA</w:t>
            </w:r>
          </w:p>
        </w:tc>
      </w:tr>
      <w:tr w:rsidR="002E465F" w:rsidRPr="003D135F" w:rsidTr="002E465F">
        <w:trPr>
          <w:gridAfter w:val="1"/>
          <w:wAfter w:w="9" w:type="dxa"/>
          <w:cantSplit/>
          <w:trHeight w:val="181"/>
        </w:trPr>
        <w:tc>
          <w:tcPr>
            <w:tcW w:w="9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E465F" w:rsidRPr="002E465F" w:rsidRDefault="002E465F" w:rsidP="0093375E">
            <w:pPr>
              <w:spacing w:before="20" w:after="20" w:line="148" w:lineRule="exact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NOMBRE DE LA ASIGNATURA</w:t>
            </w:r>
          </w:p>
        </w:tc>
      </w:tr>
      <w:tr w:rsidR="002E465F" w:rsidRPr="003D135F" w:rsidTr="0093375E">
        <w:trPr>
          <w:gridAfter w:val="1"/>
          <w:wAfter w:w="9" w:type="dxa"/>
          <w:cantSplit/>
          <w:trHeight w:val="342"/>
        </w:trPr>
        <w:tc>
          <w:tcPr>
            <w:tcW w:w="9826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465F" w:rsidRPr="002E465F" w:rsidRDefault="002E465F" w:rsidP="0093375E">
            <w:pPr>
              <w:spacing w:before="20" w:after="20" w:line="148" w:lineRule="exact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</w:p>
          <w:p w:rsidR="002E465F" w:rsidRPr="002E465F" w:rsidRDefault="002E465F" w:rsidP="0093375E">
            <w:pPr>
              <w:spacing w:before="20" w:after="20" w:line="148" w:lineRule="exact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</w:p>
        </w:tc>
      </w:tr>
      <w:tr w:rsidR="002E465F" w:rsidRPr="003D135F" w:rsidTr="002E465F">
        <w:trPr>
          <w:gridAfter w:val="1"/>
          <w:wAfter w:w="10" w:type="dxa"/>
          <w:cantSplit/>
          <w:trHeight w:val="171"/>
        </w:trPr>
        <w:tc>
          <w:tcPr>
            <w:tcW w:w="49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2E465F" w:rsidRPr="002E465F" w:rsidRDefault="002E465F" w:rsidP="0093375E">
            <w:pPr>
              <w:spacing w:before="20" w:after="20" w:line="148" w:lineRule="exact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CICLO</w:t>
            </w:r>
          </w:p>
        </w:tc>
        <w:tc>
          <w:tcPr>
            <w:tcW w:w="4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2E465F" w:rsidRPr="002E465F" w:rsidRDefault="002E465F" w:rsidP="0093375E">
            <w:pPr>
              <w:spacing w:before="20" w:after="20" w:line="148" w:lineRule="exact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CLAVE DE LA ASIGNATURA</w:t>
            </w:r>
          </w:p>
        </w:tc>
      </w:tr>
      <w:tr w:rsidR="002E465F" w:rsidRPr="003D135F" w:rsidTr="0093375E">
        <w:trPr>
          <w:gridAfter w:val="1"/>
          <w:wAfter w:w="10" w:type="dxa"/>
          <w:cantSplit/>
          <w:trHeight w:val="342"/>
        </w:trPr>
        <w:tc>
          <w:tcPr>
            <w:tcW w:w="49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E465F" w:rsidRPr="002E465F" w:rsidRDefault="002E465F" w:rsidP="0093375E">
            <w:pPr>
              <w:spacing w:before="20" w:after="20" w:line="148" w:lineRule="exact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</w:p>
        </w:tc>
        <w:tc>
          <w:tcPr>
            <w:tcW w:w="4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E465F" w:rsidRPr="002E465F" w:rsidRDefault="002E465F" w:rsidP="0093375E">
            <w:pPr>
              <w:spacing w:before="20" w:after="20" w:line="148" w:lineRule="exact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</w:p>
          <w:p w:rsidR="002E465F" w:rsidRPr="002E465F" w:rsidRDefault="002E465F" w:rsidP="0093375E">
            <w:pPr>
              <w:spacing w:before="20" w:after="20" w:line="148" w:lineRule="exact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</w:p>
        </w:tc>
      </w:tr>
      <w:tr w:rsidR="002E465F" w:rsidRPr="003D135F" w:rsidTr="002E465F">
        <w:trPr>
          <w:gridAfter w:val="1"/>
          <w:wAfter w:w="9" w:type="dxa"/>
          <w:cantSplit/>
          <w:trHeight w:val="171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2E465F" w:rsidRPr="002E465F" w:rsidRDefault="002E465F" w:rsidP="0093375E">
            <w:pPr>
              <w:spacing w:before="20" w:after="20" w:line="148" w:lineRule="exact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aps/>
                <w:color w:val="000000"/>
                <w:sz w:val="18"/>
                <w:szCs w:val="18"/>
                <w:lang w:eastAsia="es-MX"/>
              </w:rPr>
              <w:t>2.1.3 OBJETIVO GENERAL</w:t>
            </w:r>
          </w:p>
        </w:tc>
      </w:tr>
      <w:tr w:rsidR="002E465F" w:rsidRPr="003D135F" w:rsidTr="0093375E">
        <w:trPr>
          <w:gridAfter w:val="1"/>
          <w:wAfter w:w="9" w:type="dxa"/>
          <w:cantSplit/>
          <w:trHeight w:val="590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465F" w:rsidRPr="002E465F" w:rsidRDefault="002E465F" w:rsidP="0093375E">
            <w:pPr>
              <w:spacing w:line="360" w:lineRule="auto"/>
              <w:jc w:val="both"/>
              <w:rPr>
                <w:rFonts w:ascii="Arial" w:hAnsi="Arial" w:cs="Arial"/>
                <w:bCs/>
                <w:color w:val="7F7F7F"/>
                <w:sz w:val="16"/>
                <w:szCs w:val="18"/>
                <w:lang w:eastAsia="es-MX"/>
              </w:rPr>
            </w:pPr>
          </w:p>
          <w:p w:rsidR="002E465F" w:rsidRPr="00982474" w:rsidRDefault="002E465F" w:rsidP="0093375E">
            <w:pPr>
              <w:spacing w:line="360" w:lineRule="auto"/>
              <w:jc w:val="both"/>
              <w:rPr>
                <w:rFonts w:ascii="Arial" w:hAnsi="Arial" w:cs="Arial"/>
                <w:b/>
                <w:bCs/>
                <w:i/>
                <w:color w:val="FF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Cs/>
                <w:color w:val="7F7F7F"/>
                <w:sz w:val="16"/>
                <w:szCs w:val="18"/>
                <w:lang w:eastAsia="es-MX"/>
              </w:rPr>
              <w:t>LOS OBJETIVOS DE APRENDIZAJE DESCRIBEN RESULTADOS QUE SON SU</w:t>
            </w:r>
            <w:r w:rsidR="00DD02D1">
              <w:rPr>
                <w:rFonts w:ascii="Arial" w:hAnsi="Arial" w:cs="Arial"/>
                <w:bCs/>
                <w:color w:val="7F7F7F"/>
                <w:sz w:val="16"/>
                <w:szCs w:val="18"/>
                <w:lang w:eastAsia="es-MX"/>
              </w:rPr>
              <w:t>S</w:t>
            </w:r>
            <w:r w:rsidRPr="002E465F">
              <w:rPr>
                <w:rFonts w:ascii="Arial" w:hAnsi="Arial" w:cs="Arial"/>
                <w:bCs/>
                <w:color w:val="7F7F7F"/>
                <w:sz w:val="16"/>
                <w:szCs w:val="18"/>
                <w:lang w:eastAsia="es-MX"/>
              </w:rPr>
              <w:t>CEPTIBLES DE MEDICIÓN</w:t>
            </w:r>
          </w:p>
        </w:tc>
      </w:tr>
      <w:tr w:rsidR="002E465F" w:rsidRPr="003D135F" w:rsidTr="00DD02D1">
        <w:trPr>
          <w:gridAfter w:val="1"/>
          <w:wAfter w:w="9" w:type="dxa"/>
          <w:cantSplit/>
          <w:trHeight w:val="327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2E465F" w:rsidRPr="0068386A" w:rsidRDefault="002E465F" w:rsidP="00DD02D1">
            <w:pPr>
              <w:spacing w:before="20" w:after="20" w:line="148" w:lineRule="exact"/>
              <w:rPr>
                <w:rFonts w:ascii="Arial" w:hAnsi="Arial" w:cs="Arial"/>
                <w:b/>
                <w:bCs/>
                <w:color w:val="FF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aps/>
                <w:color w:val="000000"/>
                <w:sz w:val="18"/>
                <w:szCs w:val="18"/>
                <w:lang w:eastAsia="es-MX"/>
              </w:rPr>
              <w:t>2.1.4 MODELO DE DISE</w:t>
            </w:r>
            <w:r w:rsidR="00DD02D1">
              <w:rPr>
                <w:rFonts w:ascii="Arial" w:hAnsi="Arial" w:cs="Arial"/>
                <w:b/>
                <w:bCs/>
                <w:caps/>
                <w:color w:val="000000"/>
                <w:sz w:val="18"/>
                <w:szCs w:val="18"/>
                <w:lang w:eastAsia="es-MX"/>
              </w:rPr>
              <w:t>Ñ</w:t>
            </w:r>
            <w:r w:rsidRPr="002E465F">
              <w:rPr>
                <w:rFonts w:ascii="Arial" w:hAnsi="Arial" w:cs="Arial"/>
                <w:b/>
                <w:bCs/>
                <w:caps/>
                <w:color w:val="000000"/>
                <w:sz w:val="18"/>
                <w:szCs w:val="18"/>
                <w:lang w:eastAsia="es-MX"/>
              </w:rPr>
              <w:t>O INSTRUCCIONAL</w:t>
            </w:r>
          </w:p>
        </w:tc>
      </w:tr>
      <w:tr w:rsidR="002E465F" w:rsidRPr="003D135F" w:rsidTr="0093375E">
        <w:trPr>
          <w:gridAfter w:val="1"/>
          <w:wAfter w:w="9" w:type="dxa"/>
          <w:cantSplit/>
          <w:trHeight w:val="883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465F" w:rsidRPr="0068386A" w:rsidRDefault="002E465F" w:rsidP="0093375E">
            <w:pPr>
              <w:numPr>
                <w:ilvl w:val="12"/>
                <w:numId w:val="0"/>
              </w:numPr>
              <w:tabs>
                <w:tab w:val="left" w:pos="359"/>
                <w:tab w:val="left" w:pos="3960"/>
              </w:tabs>
              <w:spacing w:after="120" w:line="276" w:lineRule="auto"/>
              <w:ind w:left="293" w:right="326"/>
              <w:jc w:val="both"/>
              <w:rPr>
                <w:rFonts w:ascii="Arial" w:hAnsi="Arial" w:cs="Arial"/>
                <w:b/>
                <w:color w:val="FF0000"/>
                <w:sz w:val="14"/>
                <w:szCs w:val="18"/>
              </w:rPr>
            </w:pPr>
            <w:r w:rsidRPr="002E465F">
              <w:rPr>
                <w:rFonts w:ascii="Arial" w:hAnsi="Arial" w:cs="Arial"/>
                <w:bCs/>
                <w:color w:val="7F7F7F"/>
                <w:sz w:val="16"/>
                <w:szCs w:val="18"/>
                <w:lang w:eastAsia="es-MX"/>
              </w:rPr>
              <w:t>SEÑALAR LOS LINEAMIENTOS O GUIAS QUE NORMAN EL MODELO DE DISEÑO INSTRUCCIONAL, Y LOS PROCESOS MEDIANTE LOS CUALES SE DISEÑAN LAS UNIDADES, TEMAS Y ACTIVIDADES QUE FAVORECEN EL APRENDIZAJE ACTIVO Y COLABORATIVO E INCLUIR LAS ESTRATEGIAS QUE GARANTICEN QUE LOS RECURSOS DE APRENDIZAJE CONSIDEREN DE MANERA INTEGRAL ASPECTOS PEDAGÓGICOS, EDITORIUALES Y TÉCNICOS</w:t>
            </w:r>
            <w:r w:rsidRPr="002E465F">
              <w:rPr>
                <w:rFonts w:ascii="Arial" w:hAnsi="Arial" w:cs="Arial"/>
                <w:color w:val="7F7F7F"/>
                <w:sz w:val="16"/>
                <w:szCs w:val="18"/>
              </w:rPr>
              <w:t xml:space="preserve">.   </w:t>
            </w:r>
          </w:p>
        </w:tc>
      </w:tr>
      <w:tr w:rsidR="002E465F" w:rsidRPr="003D135F" w:rsidTr="002E465F">
        <w:trPr>
          <w:gridBefore w:val="1"/>
          <w:wBefore w:w="9" w:type="dxa"/>
          <w:cantSplit/>
          <w:trHeight w:val="227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2E465F" w:rsidRPr="002E465F" w:rsidRDefault="002E465F" w:rsidP="0093375E">
            <w:pPr>
              <w:spacing w:before="20" w:after="20" w:line="148" w:lineRule="exact"/>
              <w:jc w:val="both"/>
              <w:rPr>
                <w:rFonts w:ascii="Arial" w:hAnsi="Arial" w:cs="Arial"/>
                <w:b/>
                <w:bCs/>
                <w:caps/>
                <w:color w:val="00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aps/>
                <w:color w:val="000000"/>
                <w:sz w:val="18"/>
                <w:szCs w:val="18"/>
                <w:lang w:eastAsia="es-MX"/>
              </w:rPr>
              <w:t xml:space="preserve">2.1.5 TEMAS Y SUBTEMAS O UNIDADES DE APRENDIZAJE  </w:t>
            </w:r>
          </w:p>
        </w:tc>
      </w:tr>
      <w:tr w:rsidR="002E465F" w:rsidRPr="003D135F" w:rsidTr="0093375E">
        <w:trPr>
          <w:gridBefore w:val="1"/>
          <w:wBefore w:w="9" w:type="dxa"/>
          <w:cantSplit/>
          <w:trHeight w:val="1093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465F" w:rsidRPr="002E465F" w:rsidRDefault="002E465F" w:rsidP="0093375E">
            <w:p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  <w:t>1.-</w:t>
            </w:r>
          </w:p>
          <w:p w:rsidR="002E465F" w:rsidRPr="002E465F" w:rsidRDefault="002E465F" w:rsidP="0093375E">
            <w:p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  <w:t>1.1</w:t>
            </w:r>
          </w:p>
          <w:p w:rsidR="002E465F" w:rsidRPr="002E465F" w:rsidRDefault="002E465F" w:rsidP="0093375E">
            <w:p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  <w:t>1.2</w:t>
            </w:r>
          </w:p>
          <w:p w:rsidR="002E465F" w:rsidRPr="002E465F" w:rsidRDefault="002E465F" w:rsidP="0093375E">
            <w:p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</w:p>
          <w:p w:rsidR="002E465F" w:rsidRPr="00DD02D1" w:rsidRDefault="002E465F" w:rsidP="0093375E">
            <w:p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20"/>
                <w:lang w:eastAsia="es-MX"/>
              </w:rPr>
            </w:pPr>
            <w:r w:rsidRPr="00DD02D1"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  <w:t>2.-</w:t>
            </w:r>
          </w:p>
          <w:p w:rsidR="002E465F" w:rsidRPr="00424677" w:rsidRDefault="00DD02D1" w:rsidP="00424677">
            <w:p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20"/>
                <w:lang w:eastAsia="es-MX"/>
              </w:rPr>
            </w:pPr>
            <w:r w:rsidRPr="00DD02D1">
              <w:rPr>
                <w:rFonts w:ascii="Arial" w:hAnsi="Arial" w:cs="Arial"/>
                <w:b/>
                <w:bCs/>
                <w:color w:val="000000"/>
                <w:sz w:val="16"/>
                <w:szCs w:val="20"/>
                <w:lang w:eastAsia="es-MX"/>
              </w:rPr>
              <w:t>2.1</w:t>
            </w:r>
          </w:p>
        </w:tc>
      </w:tr>
      <w:tr w:rsidR="002E465F" w:rsidRPr="003D135F" w:rsidTr="002E465F">
        <w:trPr>
          <w:gridBefore w:val="1"/>
          <w:wBefore w:w="9" w:type="dxa"/>
          <w:cantSplit/>
          <w:trHeight w:val="310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2E465F" w:rsidRPr="002E465F" w:rsidRDefault="002E465F" w:rsidP="0093375E">
            <w:pPr>
              <w:spacing w:before="20" w:after="20" w:line="148" w:lineRule="exact"/>
              <w:jc w:val="both"/>
              <w:rPr>
                <w:rFonts w:ascii="Arial" w:hAnsi="Arial" w:cs="Arial"/>
                <w:b/>
                <w:bCs/>
                <w:caps/>
                <w:color w:val="00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aps/>
                <w:color w:val="000000"/>
                <w:sz w:val="18"/>
                <w:szCs w:val="18"/>
                <w:lang w:eastAsia="es-MX"/>
              </w:rPr>
              <w:t>2.1.6 ACTIVIDADES DE APRENDIZAJE</w:t>
            </w:r>
          </w:p>
        </w:tc>
      </w:tr>
      <w:tr w:rsidR="002E465F" w:rsidRPr="003D135F" w:rsidTr="0093375E">
        <w:trPr>
          <w:gridBefore w:val="1"/>
          <w:wBefore w:w="9" w:type="dxa"/>
          <w:cantSplit/>
          <w:trHeight w:val="768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E465F" w:rsidRPr="002E465F" w:rsidRDefault="002E465F" w:rsidP="0093375E">
            <w:pPr>
              <w:numPr>
                <w:ilvl w:val="12"/>
                <w:numId w:val="0"/>
              </w:num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  <w:t>BAJO CONDUCCIÓN DOCENTE:</w:t>
            </w:r>
          </w:p>
          <w:p w:rsidR="002E465F" w:rsidRPr="002E465F" w:rsidRDefault="002E465F" w:rsidP="0093375E">
            <w:pPr>
              <w:numPr>
                <w:ilvl w:val="12"/>
                <w:numId w:val="0"/>
              </w:numPr>
              <w:tabs>
                <w:tab w:val="left" w:pos="720"/>
                <w:tab w:val="left" w:pos="3960"/>
              </w:tabs>
              <w:spacing w:after="120" w:line="276" w:lineRule="auto"/>
              <w:ind w:left="709"/>
              <w:jc w:val="center"/>
              <w:rPr>
                <w:rFonts w:ascii="Arial" w:hAnsi="Arial" w:cs="Arial"/>
                <w:bCs/>
                <w:color w:val="7F7F7F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Cs/>
                <w:color w:val="7F7F7F"/>
                <w:sz w:val="16"/>
                <w:szCs w:val="18"/>
                <w:lang w:eastAsia="es-MX"/>
              </w:rPr>
              <w:t>DEBERÁN SER CONGRUENTES AL NIVEL EDUCATIVO Y MODALIDAD</w:t>
            </w:r>
          </w:p>
          <w:p w:rsidR="002E465F" w:rsidRPr="002E465F" w:rsidRDefault="002E465F" w:rsidP="0093375E">
            <w:pPr>
              <w:numPr>
                <w:ilvl w:val="12"/>
                <w:numId w:val="0"/>
              </w:num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</w:pPr>
            <w:r w:rsidRPr="002E465F"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  <w:t>DE MANERA INDEPENDIENTE</w:t>
            </w:r>
            <w:r w:rsidR="00DD02D1">
              <w:rPr>
                <w:rFonts w:ascii="Arial" w:hAnsi="Arial" w:cs="Arial"/>
                <w:b/>
                <w:bCs/>
                <w:color w:val="000000"/>
                <w:sz w:val="16"/>
                <w:szCs w:val="18"/>
                <w:lang w:eastAsia="es-MX"/>
              </w:rPr>
              <w:t>:</w:t>
            </w:r>
          </w:p>
          <w:p w:rsidR="002E465F" w:rsidRPr="002E465F" w:rsidRDefault="002E465F" w:rsidP="0093375E">
            <w:pPr>
              <w:numPr>
                <w:ilvl w:val="12"/>
                <w:numId w:val="0"/>
              </w:num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4"/>
                <w:szCs w:val="18"/>
                <w:lang w:eastAsia="es-MX"/>
              </w:rPr>
            </w:pPr>
          </w:p>
        </w:tc>
      </w:tr>
      <w:tr w:rsidR="002E465F" w:rsidRPr="003D135F" w:rsidTr="0093375E">
        <w:trPr>
          <w:gridBefore w:val="1"/>
          <w:wBefore w:w="9" w:type="dxa"/>
          <w:cantSplit/>
          <w:trHeight w:val="768"/>
        </w:trPr>
        <w:tc>
          <w:tcPr>
            <w:tcW w:w="982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tbl>
            <w:tblPr>
              <w:tblpPr w:leftFromText="141" w:rightFromText="141" w:vertAnchor="text" w:horzAnchor="page" w:tblpX="1232" w:tblpY="-19"/>
              <w:tblW w:w="0" w:type="auto"/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5812"/>
              <w:gridCol w:w="3969"/>
            </w:tblGrid>
            <w:tr w:rsidR="002E465F" w:rsidRPr="003D135F" w:rsidTr="00E87C69">
              <w:trPr>
                <w:cantSplit/>
                <w:trHeight w:val="267"/>
              </w:trPr>
              <w:tc>
                <w:tcPr>
                  <w:tcW w:w="9781" w:type="dxa"/>
                  <w:gridSpan w:val="2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D9D9D9"/>
                  <w:vAlign w:val="bottom"/>
                </w:tcPr>
                <w:p w:rsidR="002E465F" w:rsidRPr="002E465F" w:rsidRDefault="002E465F" w:rsidP="00E87C69">
                  <w:pPr>
                    <w:spacing w:before="20" w:after="20" w:line="148" w:lineRule="exact"/>
                    <w:rPr>
                      <w:rFonts w:ascii="Arial" w:hAnsi="Arial" w:cs="Arial"/>
                      <w:b/>
                      <w:bCs/>
                      <w:color w:val="000000"/>
                      <w:sz w:val="16"/>
                      <w:szCs w:val="18"/>
                      <w:lang w:eastAsia="es-MX"/>
                    </w:rPr>
                  </w:pPr>
                  <w:r w:rsidRPr="002E465F">
                    <w:rPr>
                      <w:rFonts w:ascii="Arial" w:hAnsi="Arial" w:cs="Arial"/>
                      <w:b/>
                      <w:bCs/>
                      <w:caps/>
                      <w:color w:val="000000"/>
                      <w:sz w:val="18"/>
                      <w:szCs w:val="18"/>
                      <w:lang w:eastAsia="es-MX"/>
                    </w:rPr>
                    <w:t>2.1.7 CRITERIOS DE EVALUACIÓN Y ACREDITACI</w:t>
                  </w:r>
                  <w:r w:rsidR="00E87C69">
                    <w:rPr>
                      <w:rFonts w:ascii="Arial" w:hAnsi="Arial" w:cs="Arial"/>
                      <w:b/>
                      <w:bCs/>
                      <w:caps/>
                      <w:color w:val="000000"/>
                      <w:sz w:val="18"/>
                      <w:szCs w:val="18"/>
                      <w:lang w:eastAsia="es-MX"/>
                    </w:rPr>
                    <w:t>Ó</w:t>
                  </w:r>
                  <w:r w:rsidRPr="002E465F">
                    <w:rPr>
                      <w:rFonts w:ascii="Arial" w:hAnsi="Arial" w:cs="Arial"/>
                      <w:b/>
                      <w:bCs/>
                      <w:caps/>
                      <w:color w:val="000000"/>
                      <w:sz w:val="18"/>
                      <w:szCs w:val="18"/>
                      <w:lang w:eastAsia="es-MX"/>
                    </w:rPr>
                    <w:t xml:space="preserve">N </w:t>
                  </w:r>
                </w:p>
              </w:tc>
            </w:tr>
            <w:tr w:rsidR="002E465F" w:rsidRPr="003D135F" w:rsidTr="0093375E">
              <w:trPr>
                <w:cantSplit/>
              </w:trPr>
              <w:tc>
                <w:tcPr>
                  <w:tcW w:w="5812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:rsidR="002E465F" w:rsidRPr="002E465F" w:rsidRDefault="002E465F" w:rsidP="0093375E">
                  <w:pPr>
                    <w:spacing w:before="20" w:after="20" w:line="148" w:lineRule="exact"/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16"/>
                      <w:szCs w:val="18"/>
                      <w:lang w:eastAsia="es-MX"/>
                    </w:rPr>
                  </w:pPr>
                  <w:r w:rsidRPr="002E465F">
                    <w:rPr>
                      <w:rFonts w:ascii="Arial" w:hAnsi="Arial" w:cs="Arial"/>
                      <w:b/>
                      <w:bCs/>
                      <w:color w:val="000000"/>
                      <w:sz w:val="16"/>
                      <w:szCs w:val="18"/>
                      <w:lang w:eastAsia="es-MX"/>
                    </w:rPr>
                    <w:t>CRITERIOS DE EVALUACIÓN</w:t>
                  </w:r>
                </w:p>
              </w:tc>
              <w:tc>
                <w:tcPr>
                  <w:tcW w:w="3969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:rsidR="002E465F" w:rsidRPr="002E465F" w:rsidRDefault="002E465F" w:rsidP="0093375E">
                  <w:pPr>
                    <w:spacing w:before="20" w:after="20" w:line="148" w:lineRule="exact"/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16"/>
                      <w:szCs w:val="18"/>
                      <w:lang w:eastAsia="es-MX"/>
                    </w:rPr>
                  </w:pPr>
                  <w:r w:rsidRPr="002E465F">
                    <w:rPr>
                      <w:rFonts w:ascii="Arial" w:hAnsi="Arial" w:cs="Arial"/>
                      <w:b/>
                      <w:bCs/>
                      <w:color w:val="000000"/>
                      <w:sz w:val="16"/>
                      <w:szCs w:val="18"/>
                      <w:lang w:eastAsia="es-MX"/>
                    </w:rPr>
                    <w:t>PORCENTAJE</w:t>
                  </w:r>
                </w:p>
              </w:tc>
            </w:tr>
            <w:tr w:rsidR="002E465F" w:rsidRPr="003D135F" w:rsidTr="00DD02D1">
              <w:trPr>
                <w:cantSplit/>
                <w:trHeight w:val="436"/>
              </w:trPr>
              <w:tc>
                <w:tcPr>
                  <w:tcW w:w="5812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vAlign w:val="center"/>
                </w:tcPr>
                <w:p w:rsidR="002E465F" w:rsidRPr="00DD02D1" w:rsidRDefault="00DD02D1" w:rsidP="0093375E">
                  <w:pPr>
                    <w:spacing w:before="20" w:after="20" w:line="148" w:lineRule="exact"/>
                    <w:rPr>
                      <w:rFonts w:ascii="Arial" w:hAnsi="Arial" w:cs="Arial"/>
                      <w:bCs/>
                      <w:color w:val="AEAAAA" w:themeColor="background2" w:themeShade="BF"/>
                      <w:sz w:val="18"/>
                      <w:szCs w:val="18"/>
                      <w:u w:val="single"/>
                      <w:lang w:eastAsia="es-MX"/>
                    </w:rPr>
                  </w:pPr>
                  <w:r w:rsidRPr="00DD02D1">
                    <w:rPr>
                      <w:rFonts w:ascii="Arial" w:hAnsi="Arial" w:cs="Arial"/>
                      <w:bCs/>
                      <w:color w:val="AEAAAA" w:themeColor="background2" w:themeShade="BF"/>
                      <w:sz w:val="18"/>
                      <w:szCs w:val="18"/>
                      <w:lang w:eastAsia="es-MX"/>
                    </w:rPr>
                    <w:t>DEBERÁN SER CONGRUENTES CON LAS ACTIVIDADES DE APRENDISAJE</w:t>
                  </w:r>
                </w:p>
              </w:tc>
              <w:tc>
                <w:tcPr>
                  <w:tcW w:w="3969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vAlign w:val="center"/>
                </w:tcPr>
                <w:p w:rsidR="002E465F" w:rsidRPr="00DD02D1" w:rsidRDefault="002E465F" w:rsidP="0093375E">
                  <w:pPr>
                    <w:spacing w:before="20" w:after="20" w:line="148" w:lineRule="exact"/>
                    <w:jc w:val="center"/>
                    <w:rPr>
                      <w:rFonts w:ascii="Arial" w:hAnsi="Arial" w:cs="Arial"/>
                      <w:bCs/>
                      <w:color w:val="AEAAAA" w:themeColor="background2" w:themeShade="BF"/>
                      <w:sz w:val="18"/>
                      <w:szCs w:val="18"/>
                      <w:lang w:eastAsia="es-MX"/>
                    </w:rPr>
                  </w:pPr>
                  <w:bookmarkStart w:id="0" w:name="_GoBack"/>
                  <w:bookmarkEnd w:id="0"/>
                </w:p>
              </w:tc>
            </w:tr>
            <w:tr w:rsidR="002E465F" w:rsidRPr="003D135F" w:rsidTr="0093375E">
              <w:trPr>
                <w:cantSplit/>
                <w:trHeight w:val="170"/>
              </w:trPr>
              <w:tc>
                <w:tcPr>
                  <w:tcW w:w="5812" w:type="dxa"/>
                  <w:tcBorders>
                    <w:top w:val="single" w:sz="6" w:space="0" w:color="auto"/>
                    <w:left w:val="single" w:sz="6" w:space="0" w:color="auto"/>
                    <w:bottom w:val="single" w:sz="4" w:space="0" w:color="auto"/>
                    <w:right w:val="single" w:sz="6" w:space="0" w:color="auto"/>
                  </w:tcBorders>
                </w:tcPr>
                <w:p w:rsidR="002E465F" w:rsidRPr="00DD02D1" w:rsidRDefault="002E465F" w:rsidP="0093375E">
                  <w:pPr>
                    <w:spacing w:before="20" w:after="20" w:line="148" w:lineRule="exact"/>
                    <w:jc w:val="both"/>
                    <w:rPr>
                      <w:rFonts w:ascii="Arial" w:hAnsi="Arial" w:cs="Arial"/>
                      <w:bCs/>
                      <w:color w:val="AEAAAA" w:themeColor="background2" w:themeShade="BF"/>
                      <w:sz w:val="18"/>
                      <w:szCs w:val="18"/>
                      <w:lang w:eastAsia="es-MX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vAlign w:val="center"/>
                </w:tcPr>
                <w:p w:rsidR="002E465F" w:rsidRPr="00DD02D1" w:rsidRDefault="002E465F" w:rsidP="0093375E">
                  <w:pPr>
                    <w:spacing w:before="20" w:after="20" w:line="148" w:lineRule="exact"/>
                    <w:jc w:val="center"/>
                    <w:rPr>
                      <w:rFonts w:ascii="Arial" w:hAnsi="Arial" w:cs="Arial"/>
                      <w:bCs/>
                      <w:color w:val="AEAAAA" w:themeColor="background2" w:themeShade="BF"/>
                      <w:sz w:val="18"/>
                      <w:szCs w:val="18"/>
                      <w:lang w:eastAsia="es-MX"/>
                    </w:rPr>
                  </w:pPr>
                </w:p>
              </w:tc>
            </w:tr>
            <w:tr w:rsidR="002E465F" w:rsidRPr="003D135F" w:rsidTr="0093375E">
              <w:trPr>
                <w:cantSplit/>
                <w:trHeight w:val="193"/>
              </w:trPr>
              <w:tc>
                <w:tcPr>
                  <w:tcW w:w="58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E465F" w:rsidRPr="00DD02D1" w:rsidRDefault="002E465F" w:rsidP="0093375E">
                  <w:pPr>
                    <w:spacing w:before="20" w:after="20" w:line="148" w:lineRule="exact"/>
                    <w:jc w:val="both"/>
                    <w:rPr>
                      <w:rFonts w:ascii="Arial" w:hAnsi="Arial" w:cs="Arial"/>
                      <w:bCs/>
                      <w:color w:val="AEAAAA" w:themeColor="background2" w:themeShade="BF"/>
                      <w:sz w:val="18"/>
                      <w:szCs w:val="18"/>
                      <w:lang w:eastAsia="es-MX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6" w:space="0" w:color="auto"/>
                    <w:left w:val="single" w:sz="4" w:space="0" w:color="auto"/>
                    <w:bottom w:val="single" w:sz="6" w:space="0" w:color="auto"/>
                    <w:right w:val="single" w:sz="6" w:space="0" w:color="auto"/>
                  </w:tcBorders>
                  <w:vAlign w:val="center"/>
                </w:tcPr>
                <w:p w:rsidR="002E465F" w:rsidRPr="00DD02D1" w:rsidRDefault="002E465F" w:rsidP="0093375E">
                  <w:pPr>
                    <w:spacing w:before="20" w:after="20" w:line="148" w:lineRule="exact"/>
                    <w:jc w:val="center"/>
                    <w:rPr>
                      <w:rFonts w:ascii="Arial" w:hAnsi="Arial" w:cs="Arial"/>
                      <w:bCs/>
                      <w:color w:val="AEAAAA" w:themeColor="background2" w:themeShade="BF"/>
                      <w:sz w:val="18"/>
                      <w:szCs w:val="18"/>
                      <w:lang w:eastAsia="es-MX"/>
                    </w:rPr>
                  </w:pPr>
                </w:p>
              </w:tc>
            </w:tr>
            <w:tr w:rsidR="002E465F" w:rsidRPr="003D135F" w:rsidTr="0093375E">
              <w:trPr>
                <w:cantSplit/>
                <w:trHeight w:val="286"/>
              </w:trPr>
              <w:tc>
                <w:tcPr>
                  <w:tcW w:w="5812" w:type="dxa"/>
                  <w:tcBorders>
                    <w:top w:val="single" w:sz="4" w:space="0" w:color="auto"/>
                    <w:right w:val="single" w:sz="4" w:space="0" w:color="auto"/>
                  </w:tcBorders>
                </w:tcPr>
                <w:p w:rsidR="002E465F" w:rsidRPr="00DD02D1" w:rsidRDefault="002E465F" w:rsidP="0093375E">
                  <w:pPr>
                    <w:spacing w:before="20" w:after="20" w:line="148" w:lineRule="exact"/>
                    <w:jc w:val="both"/>
                    <w:rPr>
                      <w:rFonts w:ascii="Arial" w:hAnsi="Arial" w:cs="Arial"/>
                      <w:b/>
                      <w:bCs/>
                      <w:color w:val="AEAAAA" w:themeColor="background2" w:themeShade="BF"/>
                      <w:sz w:val="16"/>
                      <w:szCs w:val="18"/>
                      <w:lang w:eastAsia="es-MX"/>
                    </w:rPr>
                  </w:pPr>
                </w:p>
              </w:tc>
              <w:tc>
                <w:tcPr>
                  <w:tcW w:w="3969" w:type="dxa"/>
                  <w:tcBorders>
                    <w:top w:val="single" w:sz="6" w:space="0" w:color="auto"/>
                    <w:left w:val="single" w:sz="4" w:space="0" w:color="auto"/>
                    <w:bottom w:val="single" w:sz="6" w:space="0" w:color="auto"/>
                    <w:right w:val="single" w:sz="6" w:space="0" w:color="auto"/>
                  </w:tcBorders>
                  <w:vAlign w:val="center"/>
                </w:tcPr>
                <w:p w:rsidR="002E465F" w:rsidRPr="00DD02D1" w:rsidRDefault="002E465F" w:rsidP="0093375E">
                  <w:pPr>
                    <w:spacing w:before="20" w:after="20" w:line="148" w:lineRule="exact"/>
                    <w:jc w:val="center"/>
                    <w:rPr>
                      <w:rFonts w:ascii="Arial" w:hAnsi="Arial" w:cs="Arial"/>
                      <w:bCs/>
                      <w:color w:val="AEAAAA" w:themeColor="background2" w:themeShade="BF"/>
                      <w:sz w:val="16"/>
                      <w:szCs w:val="18"/>
                      <w:lang w:eastAsia="es-MX"/>
                    </w:rPr>
                  </w:pPr>
                  <w:r w:rsidRPr="00DD02D1">
                    <w:rPr>
                      <w:rFonts w:ascii="Arial" w:hAnsi="Arial" w:cs="Arial"/>
                      <w:bCs/>
                      <w:color w:val="AEAAAA" w:themeColor="background2" w:themeShade="BF"/>
                      <w:sz w:val="16"/>
                      <w:szCs w:val="18"/>
                      <w:lang w:eastAsia="es-MX"/>
                    </w:rPr>
                    <w:t>TOTAL 100%</w:t>
                  </w:r>
                </w:p>
              </w:tc>
            </w:tr>
          </w:tbl>
          <w:p w:rsidR="002E465F" w:rsidRPr="002E465F" w:rsidRDefault="002E465F" w:rsidP="0093375E">
            <w:pPr>
              <w:numPr>
                <w:ilvl w:val="12"/>
                <w:numId w:val="0"/>
              </w:numPr>
              <w:tabs>
                <w:tab w:val="left" w:pos="720"/>
                <w:tab w:val="left" w:pos="3960"/>
              </w:tabs>
              <w:spacing w:after="120" w:line="276" w:lineRule="auto"/>
              <w:jc w:val="both"/>
              <w:rPr>
                <w:rFonts w:ascii="Arial" w:hAnsi="Arial" w:cs="Arial"/>
                <w:b/>
                <w:bCs/>
                <w:color w:val="000000"/>
                <w:sz w:val="14"/>
                <w:szCs w:val="18"/>
                <w:lang w:eastAsia="es-MX"/>
              </w:rPr>
            </w:pPr>
          </w:p>
        </w:tc>
      </w:tr>
    </w:tbl>
    <w:p w:rsidR="002E465F" w:rsidRDefault="002E465F" w:rsidP="002E465F"/>
    <w:p w:rsidR="002E465F" w:rsidRDefault="002E465F" w:rsidP="002E465F"/>
    <w:p w:rsidR="002E465F" w:rsidRDefault="002E465F" w:rsidP="002E465F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74"/>
        <w:gridCol w:w="2340"/>
        <w:gridCol w:w="3194"/>
      </w:tblGrid>
      <w:tr w:rsidR="002E465F" w:rsidRPr="006B2555" w:rsidTr="00DD02D1">
        <w:tc>
          <w:tcPr>
            <w:tcW w:w="3474" w:type="dxa"/>
          </w:tcPr>
          <w:p w:rsidR="002E465F" w:rsidRPr="00DD02D1" w:rsidRDefault="002E465F" w:rsidP="0093375E">
            <w:pPr>
              <w:tabs>
                <w:tab w:val="left" w:pos="7797"/>
              </w:tabs>
              <w:jc w:val="center"/>
              <w:rPr>
                <w:rFonts w:ascii="Arial"/>
                <w:bCs/>
                <w:color w:val="000000"/>
                <w:sz w:val="18"/>
                <w:lang w:val="es-MX"/>
              </w:rPr>
            </w:pPr>
            <w:r w:rsidRPr="00DD02D1">
              <w:rPr>
                <w:rFonts w:ascii="Arial"/>
                <w:bCs/>
                <w:color w:val="000000"/>
                <w:spacing w:val="-1"/>
                <w:sz w:val="18"/>
                <w:lang w:val="es-MX"/>
              </w:rPr>
              <w:t>NOMBRE</w:t>
            </w:r>
            <w:r w:rsidRPr="00DD02D1">
              <w:rPr>
                <w:rFonts w:ascii="Arial"/>
                <w:bCs/>
                <w:color w:val="000000"/>
                <w:sz w:val="18"/>
                <w:lang w:val="es-MX"/>
              </w:rPr>
              <w:t xml:space="preserve"> Y FIRMA</w:t>
            </w:r>
            <w:r w:rsidRPr="00DD02D1">
              <w:rPr>
                <w:rFonts w:ascii="Arial"/>
                <w:bCs/>
                <w:color w:val="000000"/>
                <w:spacing w:val="-3"/>
                <w:sz w:val="18"/>
                <w:lang w:val="es-MX"/>
              </w:rPr>
              <w:t xml:space="preserve"> </w:t>
            </w:r>
            <w:r w:rsidRPr="00DD02D1">
              <w:rPr>
                <w:rFonts w:ascii="Arial"/>
                <w:bCs/>
                <w:color w:val="000000"/>
                <w:sz w:val="18"/>
                <w:lang w:val="es-MX"/>
              </w:rPr>
              <w:t xml:space="preserve">DEL </w:t>
            </w:r>
            <w:r w:rsidRPr="00DD02D1">
              <w:rPr>
                <w:rFonts w:ascii="Arial"/>
                <w:bCs/>
                <w:color w:val="000000"/>
                <w:spacing w:val="-1"/>
                <w:sz w:val="18"/>
                <w:lang w:val="es-MX"/>
              </w:rPr>
              <w:t xml:space="preserve">PROPIETARIO </w:t>
            </w:r>
            <w:r w:rsidRPr="00DD02D1">
              <w:rPr>
                <w:rFonts w:ascii="Arial"/>
                <w:bCs/>
                <w:color w:val="000000"/>
                <w:sz w:val="18"/>
                <w:lang w:val="es-MX"/>
              </w:rPr>
              <w:t>O REPRESENTANTE</w:t>
            </w:r>
          </w:p>
          <w:p w:rsidR="002E465F" w:rsidRDefault="002E465F" w:rsidP="0093375E">
            <w:pPr>
              <w:tabs>
                <w:tab w:val="left" w:pos="7797"/>
              </w:tabs>
              <w:jc w:val="center"/>
              <w:rPr>
                <w:rFonts w:ascii="Arial" w:hAnsi="Arial" w:cs="Arial"/>
                <w:b/>
                <w:bCs/>
                <w:sz w:val="18"/>
                <w:szCs w:val="20"/>
                <w:lang w:val="es-MX"/>
              </w:rPr>
            </w:pPr>
            <w:r w:rsidRPr="00DD02D1">
              <w:rPr>
                <w:rFonts w:ascii="Arial"/>
                <w:bCs/>
                <w:color w:val="000000"/>
                <w:sz w:val="18"/>
                <w:lang w:val="es-MX"/>
              </w:rPr>
              <w:t>BAJO PROTESTA DE DECIR VERDAD</w:t>
            </w:r>
          </w:p>
        </w:tc>
        <w:tc>
          <w:tcPr>
            <w:tcW w:w="2340" w:type="dxa"/>
          </w:tcPr>
          <w:p w:rsidR="002E465F" w:rsidRPr="00DD02D1" w:rsidRDefault="002E465F" w:rsidP="0093375E">
            <w:pPr>
              <w:tabs>
                <w:tab w:val="left" w:pos="7797"/>
              </w:tabs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DD02D1">
              <w:rPr>
                <w:rFonts w:ascii="Arial" w:hAnsi="Arial" w:cs="Arial"/>
                <w:sz w:val="18"/>
                <w:szCs w:val="20"/>
                <w:lang w:val="es-MX"/>
              </w:rPr>
              <w:t>FECHA DE AUTORIZACIÓN</w:t>
            </w:r>
          </w:p>
          <w:p w:rsidR="00DD02D1" w:rsidRDefault="00DD02D1" w:rsidP="0093375E">
            <w:pPr>
              <w:tabs>
                <w:tab w:val="left" w:pos="7797"/>
              </w:tabs>
              <w:jc w:val="center"/>
              <w:rPr>
                <w:rFonts w:ascii="Arial" w:hAnsi="Arial" w:cs="Arial"/>
                <w:b/>
                <w:bCs/>
                <w:sz w:val="18"/>
                <w:szCs w:val="20"/>
                <w:lang w:val="es-MX"/>
              </w:rPr>
            </w:pPr>
            <w:r>
              <w:rPr>
                <w:rFonts w:ascii="Arial" w:hAnsi="Arial" w:cs="Arial"/>
                <w:b/>
                <w:bCs/>
                <w:sz w:val="18"/>
                <w:szCs w:val="20"/>
                <w:lang w:val="es-MX"/>
              </w:rPr>
              <w:t>(Fecha en la que se le autorizó el RVOE)</w:t>
            </w:r>
          </w:p>
        </w:tc>
        <w:tc>
          <w:tcPr>
            <w:tcW w:w="3194" w:type="dxa"/>
          </w:tcPr>
          <w:p w:rsidR="00DD02D1" w:rsidRPr="00DD02D1" w:rsidRDefault="00DD02D1" w:rsidP="00DD02D1">
            <w:pPr>
              <w:tabs>
                <w:tab w:val="left" w:pos="7797"/>
              </w:tabs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DD02D1">
              <w:rPr>
                <w:rFonts w:ascii="Arial" w:hAnsi="Arial" w:cs="Arial"/>
                <w:color w:val="7F7F7F"/>
                <w:sz w:val="18"/>
                <w:szCs w:val="20"/>
                <w:lang w:val="es-MX"/>
              </w:rPr>
              <w:t>AUTORIZÓ</w:t>
            </w:r>
          </w:p>
          <w:p w:rsidR="002E465F" w:rsidRPr="00DD02D1" w:rsidRDefault="002E465F" w:rsidP="00DD02D1">
            <w:pPr>
              <w:tabs>
                <w:tab w:val="left" w:pos="7797"/>
              </w:tabs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DD02D1">
              <w:rPr>
                <w:rFonts w:ascii="Arial" w:hAnsi="Arial" w:cs="Arial"/>
                <w:sz w:val="18"/>
                <w:szCs w:val="20"/>
                <w:lang w:val="es-MX"/>
              </w:rPr>
              <w:t>DIRECTOR DE EDUCACIÓN SUPERIOR</w:t>
            </w:r>
          </w:p>
        </w:tc>
      </w:tr>
      <w:tr w:rsidR="00DD02D1" w:rsidRPr="006B2555" w:rsidTr="00114E2F">
        <w:tc>
          <w:tcPr>
            <w:tcW w:w="9008" w:type="dxa"/>
            <w:gridSpan w:val="3"/>
          </w:tcPr>
          <w:p w:rsidR="00DD02D1" w:rsidRDefault="00DD02D1" w:rsidP="00DD02D1">
            <w:pPr>
              <w:tabs>
                <w:tab w:val="left" w:pos="7797"/>
              </w:tabs>
              <w:jc w:val="center"/>
              <w:rPr>
                <w:rFonts w:ascii="Arial"/>
                <w:bCs/>
                <w:color w:val="000000"/>
                <w:spacing w:val="-1"/>
                <w:sz w:val="18"/>
                <w:lang w:val="es-MX"/>
              </w:rPr>
            </w:pPr>
          </w:p>
          <w:p w:rsidR="00DD02D1" w:rsidRPr="00DD02D1" w:rsidRDefault="00DD02D1" w:rsidP="00DD02D1">
            <w:pPr>
              <w:tabs>
                <w:tab w:val="left" w:pos="7797"/>
              </w:tabs>
              <w:jc w:val="center"/>
              <w:rPr>
                <w:rFonts w:ascii="Arial" w:hAnsi="Arial" w:cs="Arial"/>
                <w:color w:val="7F7F7F"/>
                <w:sz w:val="18"/>
                <w:szCs w:val="20"/>
                <w:lang w:val="es-MX"/>
              </w:rPr>
            </w:pPr>
            <w:r>
              <w:rPr>
                <w:rFonts w:ascii="Arial"/>
                <w:bCs/>
                <w:color w:val="000000"/>
                <w:spacing w:val="-1"/>
                <w:sz w:val="18"/>
                <w:lang w:val="es-MX"/>
              </w:rPr>
              <w:t>PIE DE P</w:t>
            </w:r>
            <w:r>
              <w:rPr>
                <w:rFonts w:ascii="Arial"/>
                <w:bCs/>
                <w:color w:val="000000"/>
                <w:spacing w:val="-1"/>
                <w:sz w:val="18"/>
                <w:lang w:val="es-MX"/>
              </w:rPr>
              <w:t>Á</w:t>
            </w:r>
            <w:r>
              <w:rPr>
                <w:rFonts w:ascii="Arial"/>
                <w:bCs/>
                <w:color w:val="000000"/>
                <w:spacing w:val="-1"/>
                <w:sz w:val="18"/>
                <w:lang w:val="es-MX"/>
              </w:rPr>
              <w:t>GINA CON DOMICILIO Y TEL</w:t>
            </w:r>
            <w:r>
              <w:rPr>
                <w:rFonts w:ascii="Arial"/>
                <w:bCs/>
                <w:color w:val="000000"/>
                <w:spacing w:val="-1"/>
                <w:sz w:val="18"/>
                <w:lang w:val="es-MX"/>
              </w:rPr>
              <w:t>É</w:t>
            </w:r>
            <w:r>
              <w:rPr>
                <w:rFonts w:ascii="Arial"/>
                <w:bCs/>
                <w:color w:val="000000"/>
                <w:spacing w:val="-1"/>
                <w:sz w:val="18"/>
                <w:lang w:val="es-MX"/>
              </w:rPr>
              <w:t>FONO DEL PLANTEL</w:t>
            </w:r>
          </w:p>
        </w:tc>
      </w:tr>
    </w:tbl>
    <w:p w:rsidR="00B22DBA" w:rsidRDefault="00B22DBA" w:rsidP="004B508A">
      <w:pPr>
        <w:tabs>
          <w:tab w:val="left" w:pos="708"/>
          <w:tab w:val="right" w:pos="8838"/>
        </w:tabs>
        <w:rPr>
          <w:rFonts w:ascii="Century Gothic" w:hAnsi="Century Gothic" w:cs="Arial"/>
          <w:sz w:val="16"/>
          <w:szCs w:val="16"/>
        </w:rPr>
      </w:pPr>
    </w:p>
    <w:sectPr w:rsidR="00B22DBA" w:rsidSect="0058034A">
      <w:headerReference w:type="even" r:id="rId7"/>
      <w:headerReference w:type="default" r:id="rId8"/>
      <w:headerReference w:type="first" r:id="rId9"/>
      <w:pgSz w:w="12240" w:h="15840"/>
      <w:pgMar w:top="1418" w:right="153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0157" w:rsidRDefault="00E60157" w:rsidP="00272CF0">
      <w:r>
        <w:separator/>
      </w:r>
    </w:p>
  </w:endnote>
  <w:endnote w:type="continuationSeparator" w:id="0">
    <w:p w:rsidR="00E60157" w:rsidRDefault="00E60157" w:rsidP="00272C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0157" w:rsidRDefault="00E60157" w:rsidP="00272CF0">
      <w:r>
        <w:separator/>
      </w:r>
    </w:p>
  </w:footnote>
  <w:footnote w:type="continuationSeparator" w:id="0">
    <w:p w:rsidR="00E60157" w:rsidRDefault="00E60157" w:rsidP="00272C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CF0" w:rsidRDefault="00E60157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0723019" o:spid="_x0000_s2050" type="#_x0000_t75" style="position:absolute;margin-left:0;margin-top:0;width:612pt;height:11in;z-index:-251658752;mso-position-horizontal:center;mso-position-horizontal-relative:margin;mso-position-vertical:center;mso-position-vertical-relative:margin" o:allowincell="f">
          <v:imagedata r:id="rId1" o:title="hoja_membretada_1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0F64" w:rsidRDefault="002E36BB" w:rsidP="00B20F64">
    <w:pPr>
      <w:pStyle w:val="Encabezad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56370238" wp14:editId="175CEF32">
              <wp:simplePos x="0" y="0"/>
              <wp:positionH relativeFrom="margin">
                <wp:align>right</wp:align>
              </wp:positionH>
              <wp:positionV relativeFrom="paragraph">
                <wp:posOffset>942340</wp:posOffset>
              </wp:positionV>
              <wp:extent cx="1469390" cy="233045"/>
              <wp:effectExtent l="0" t="0" r="0" b="0"/>
              <wp:wrapSquare wrapText="bothSides"/>
              <wp:docPr id="1" name="Cuadro de texto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9390" cy="23304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E36BB" w:rsidRPr="004F7CD3" w:rsidRDefault="002E36BB" w:rsidP="002E36BB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color w:val="FFFFFF"/>
                            </w:rPr>
                          </w:pPr>
                          <w:r w:rsidRPr="004F7CD3">
                            <w:rPr>
                              <w:rFonts w:ascii="Arial" w:hAnsi="Arial" w:cs="Arial"/>
                              <w:b/>
                              <w:color w:val="FFFFFF"/>
                            </w:rPr>
                            <w:t>FDP0</w:t>
                          </w:r>
                          <w:r>
                            <w:rPr>
                              <w:rFonts w:ascii="Arial" w:hAnsi="Arial" w:cs="Arial"/>
                              <w:b/>
                              <w:color w:val="FFFFFF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370238" id="_x0000_t202" coordsize="21600,21600" o:spt="202" path="m,l,21600r21600,l21600,xe">
              <v:stroke joinstyle="miter"/>
              <v:path gradientshapeok="t" o:connecttype="rect"/>
            </v:shapetype>
            <v:shape id="Cuadro de texto 32" o:spid="_x0000_s1026" type="#_x0000_t202" style="position:absolute;left:0;text-align:left;margin-left:64.5pt;margin-top:74.2pt;width:115.7pt;height:18.35pt;z-index:251660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" fillcolor="#4472c4 [3204]" stroked="f">
              <v:textbox>
                <w:txbxContent>
                  <w:p w:rsidR="002E36BB" w:rsidRPr="004F7CD3" w:rsidRDefault="002E36BB" w:rsidP="002E36BB">
                    <w:pPr>
                      <w:jc w:val="right"/>
                      <w:rPr>
                        <w:rFonts w:ascii="Arial" w:hAnsi="Arial" w:cs="Arial"/>
                        <w:b/>
                        <w:color w:val="FFFFFF"/>
                      </w:rPr>
                    </w:pPr>
                    <w:r w:rsidRPr="004F7CD3">
                      <w:rPr>
                        <w:rFonts w:ascii="Arial" w:hAnsi="Arial" w:cs="Arial"/>
                        <w:b/>
                        <w:color w:val="FFFFFF"/>
                      </w:rPr>
                      <w:t>FDP0</w:t>
                    </w:r>
                    <w:r>
                      <w:rPr>
                        <w:rFonts w:ascii="Arial" w:hAnsi="Arial" w:cs="Arial"/>
                        <w:b/>
                        <w:color w:val="FFFFFF"/>
                      </w:rPr>
                      <w:t>3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2E465F">
      <w:rPr>
        <w:noProof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-438785</wp:posOffset>
          </wp:positionV>
          <wp:extent cx="7757795" cy="10039350"/>
          <wp:effectExtent l="0" t="0" r="0" b="0"/>
          <wp:wrapNone/>
          <wp:docPr id="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7795" cy="10039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CF0" w:rsidRDefault="00E60157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0723018" o:spid="_x0000_s2049" type="#_x0000_t75" style="position:absolute;margin-left:0;margin-top:0;width:612pt;height:11in;z-index:-251659776;mso-position-horizontal:center;mso-position-horizontal-relative:margin;mso-position-vertical:center;mso-position-vertical-relative:margin" o:allowincell="f">
          <v:imagedata r:id="rId1" o:title="hoja_membretada_1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8C225E"/>
    <w:multiLevelType w:val="hybridMultilevel"/>
    <w:tmpl w:val="464423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E34555"/>
    <w:multiLevelType w:val="hybridMultilevel"/>
    <w:tmpl w:val="3794AF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65F"/>
    <w:rsid w:val="00006D4F"/>
    <w:rsid w:val="00013938"/>
    <w:rsid w:val="0002658B"/>
    <w:rsid w:val="00034FF2"/>
    <w:rsid w:val="00035B8C"/>
    <w:rsid w:val="000420CB"/>
    <w:rsid w:val="00053C3B"/>
    <w:rsid w:val="000877C3"/>
    <w:rsid w:val="000A095B"/>
    <w:rsid w:val="000A3B08"/>
    <w:rsid w:val="000B4925"/>
    <w:rsid w:val="000B719D"/>
    <w:rsid w:val="000E2D97"/>
    <w:rsid w:val="001057B6"/>
    <w:rsid w:val="00106129"/>
    <w:rsid w:val="001073B1"/>
    <w:rsid w:val="00111522"/>
    <w:rsid w:val="0011270A"/>
    <w:rsid w:val="0012472D"/>
    <w:rsid w:val="0012624E"/>
    <w:rsid w:val="00160E6C"/>
    <w:rsid w:val="001650EE"/>
    <w:rsid w:val="0016543C"/>
    <w:rsid w:val="00167478"/>
    <w:rsid w:val="0017003B"/>
    <w:rsid w:val="0017279C"/>
    <w:rsid w:val="001840E5"/>
    <w:rsid w:val="00186F1E"/>
    <w:rsid w:val="00195272"/>
    <w:rsid w:val="001953FC"/>
    <w:rsid w:val="00195AFB"/>
    <w:rsid w:val="001A2552"/>
    <w:rsid w:val="001C447F"/>
    <w:rsid w:val="001E5033"/>
    <w:rsid w:val="001F168D"/>
    <w:rsid w:val="001F4CA9"/>
    <w:rsid w:val="001F6C82"/>
    <w:rsid w:val="0020220E"/>
    <w:rsid w:val="002037B6"/>
    <w:rsid w:val="00205CF2"/>
    <w:rsid w:val="00210F90"/>
    <w:rsid w:val="00222E2F"/>
    <w:rsid w:val="00224247"/>
    <w:rsid w:val="00233901"/>
    <w:rsid w:val="002404C2"/>
    <w:rsid w:val="00244C24"/>
    <w:rsid w:val="002463CD"/>
    <w:rsid w:val="00261AD6"/>
    <w:rsid w:val="00272CF0"/>
    <w:rsid w:val="002764B6"/>
    <w:rsid w:val="002837B5"/>
    <w:rsid w:val="002906AE"/>
    <w:rsid w:val="002A3C21"/>
    <w:rsid w:val="002A6CAC"/>
    <w:rsid w:val="002A77E0"/>
    <w:rsid w:val="002B4913"/>
    <w:rsid w:val="002B509D"/>
    <w:rsid w:val="002B6270"/>
    <w:rsid w:val="002B79E7"/>
    <w:rsid w:val="002C237A"/>
    <w:rsid w:val="002C6E9D"/>
    <w:rsid w:val="002E36BB"/>
    <w:rsid w:val="002E465F"/>
    <w:rsid w:val="003039F9"/>
    <w:rsid w:val="003433ED"/>
    <w:rsid w:val="00363272"/>
    <w:rsid w:val="0038448B"/>
    <w:rsid w:val="00393B28"/>
    <w:rsid w:val="003A3C79"/>
    <w:rsid w:val="003A42BA"/>
    <w:rsid w:val="003A4BD6"/>
    <w:rsid w:val="003A67D3"/>
    <w:rsid w:val="003C4887"/>
    <w:rsid w:val="003C7F45"/>
    <w:rsid w:val="003D47B9"/>
    <w:rsid w:val="003D62A4"/>
    <w:rsid w:val="003E1EBA"/>
    <w:rsid w:val="003E49E8"/>
    <w:rsid w:val="003E6A77"/>
    <w:rsid w:val="00402839"/>
    <w:rsid w:val="00405129"/>
    <w:rsid w:val="004138A9"/>
    <w:rsid w:val="00416879"/>
    <w:rsid w:val="00424677"/>
    <w:rsid w:val="00431BCE"/>
    <w:rsid w:val="00433126"/>
    <w:rsid w:val="00440753"/>
    <w:rsid w:val="0044301D"/>
    <w:rsid w:val="00465473"/>
    <w:rsid w:val="0047264E"/>
    <w:rsid w:val="0047506F"/>
    <w:rsid w:val="00494618"/>
    <w:rsid w:val="004A4F64"/>
    <w:rsid w:val="004B1E48"/>
    <w:rsid w:val="004B24EB"/>
    <w:rsid w:val="004B508A"/>
    <w:rsid w:val="004D0113"/>
    <w:rsid w:val="004E0ABD"/>
    <w:rsid w:val="004E1120"/>
    <w:rsid w:val="00504D29"/>
    <w:rsid w:val="00511644"/>
    <w:rsid w:val="00513CDF"/>
    <w:rsid w:val="005200D7"/>
    <w:rsid w:val="0053148E"/>
    <w:rsid w:val="00537162"/>
    <w:rsid w:val="0058034A"/>
    <w:rsid w:val="00583236"/>
    <w:rsid w:val="00585FDF"/>
    <w:rsid w:val="00586781"/>
    <w:rsid w:val="005876B9"/>
    <w:rsid w:val="00591790"/>
    <w:rsid w:val="005D1503"/>
    <w:rsid w:val="005D7470"/>
    <w:rsid w:val="005E15D3"/>
    <w:rsid w:val="00600809"/>
    <w:rsid w:val="00624B72"/>
    <w:rsid w:val="00624CB7"/>
    <w:rsid w:val="00632952"/>
    <w:rsid w:val="00650F28"/>
    <w:rsid w:val="00665F39"/>
    <w:rsid w:val="0068423E"/>
    <w:rsid w:val="00684C02"/>
    <w:rsid w:val="006A001E"/>
    <w:rsid w:val="006A3DFB"/>
    <w:rsid w:val="006B477B"/>
    <w:rsid w:val="006C04D0"/>
    <w:rsid w:val="006C10CA"/>
    <w:rsid w:val="006C39B3"/>
    <w:rsid w:val="006C65BD"/>
    <w:rsid w:val="006D3DDF"/>
    <w:rsid w:val="006D66D4"/>
    <w:rsid w:val="006E2594"/>
    <w:rsid w:val="006E34AF"/>
    <w:rsid w:val="006E3829"/>
    <w:rsid w:val="00700D77"/>
    <w:rsid w:val="00715822"/>
    <w:rsid w:val="00736C30"/>
    <w:rsid w:val="0074720F"/>
    <w:rsid w:val="007528D0"/>
    <w:rsid w:val="0075607B"/>
    <w:rsid w:val="007677BF"/>
    <w:rsid w:val="007757A6"/>
    <w:rsid w:val="00781363"/>
    <w:rsid w:val="00786D67"/>
    <w:rsid w:val="00790907"/>
    <w:rsid w:val="007A0B0C"/>
    <w:rsid w:val="007B0E0B"/>
    <w:rsid w:val="007C2CB5"/>
    <w:rsid w:val="007D1116"/>
    <w:rsid w:val="007E1111"/>
    <w:rsid w:val="007E314D"/>
    <w:rsid w:val="007F3017"/>
    <w:rsid w:val="00802922"/>
    <w:rsid w:val="00810B8A"/>
    <w:rsid w:val="00811EE3"/>
    <w:rsid w:val="008202A5"/>
    <w:rsid w:val="008461E5"/>
    <w:rsid w:val="008472C6"/>
    <w:rsid w:val="00851954"/>
    <w:rsid w:val="0086414C"/>
    <w:rsid w:val="00866978"/>
    <w:rsid w:val="00874A4E"/>
    <w:rsid w:val="00882381"/>
    <w:rsid w:val="008831A3"/>
    <w:rsid w:val="00885905"/>
    <w:rsid w:val="00890ECA"/>
    <w:rsid w:val="008937B7"/>
    <w:rsid w:val="008A1BB8"/>
    <w:rsid w:val="008C59CF"/>
    <w:rsid w:val="008D13D4"/>
    <w:rsid w:val="008E2824"/>
    <w:rsid w:val="008E4E59"/>
    <w:rsid w:val="008E5E7C"/>
    <w:rsid w:val="008E757B"/>
    <w:rsid w:val="0090317E"/>
    <w:rsid w:val="00920DCB"/>
    <w:rsid w:val="00972432"/>
    <w:rsid w:val="00987EE7"/>
    <w:rsid w:val="00995F8B"/>
    <w:rsid w:val="009C3E6A"/>
    <w:rsid w:val="009C5A0B"/>
    <w:rsid w:val="009D7D0B"/>
    <w:rsid w:val="00A00CBC"/>
    <w:rsid w:val="00A04F8A"/>
    <w:rsid w:val="00A12235"/>
    <w:rsid w:val="00A15ED7"/>
    <w:rsid w:val="00A237CF"/>
    <w:rsid w:val="00A30F5F"/>
    <w:rsid w:val="00A3428F"/>
    <w:rsid w:val="00A9243A"/>
    <w:rsid w:val="00A938D0"/>
    <w:rsid w:val="00AB2A01"/>
    <w:rsid w:val="00AB3D26"/>
    <w:rsid w:val="00AD3977"/>
    <w:rsid w:val="00AD7025"/>
    <w:rsid w:val="00AE30BE"/>
    <w:rsid w:val="00AE35DE"/>
    <w:rsid w:val="00AE753E"/>
    <w:rsid w:val="00AF4048"/>
    <w:rsid w:val="00B202C8"/>
    <w:rsid w:val="00B20F64"/>
    <w:rsid w:val="00B21ED5"/>
    <w:rsid w:val="00B22DBA"/>
    <w:rsid w:val="00B37A36"/>
    <w:rsid w:val="00B4313B"/>
    <w:rsid w:val="00B66F80"/>
    <w:rsid w:val="00B71A7D"/>
    <w:rsid w:val="00B7528E"/>
    <w:rsid w:val="00B85140"/>
    <w:rsid w:val="00B90E00"/>
    <w:rsid w:val="00BB0514"/>
    <w:rsid w:val="00BC3D88"/>
    <w:rsid w:val="00BD6D56"/>
    <w:rsid w:val="00BF1601"/>
    <w:rsid w:val="00C16DBC"/>
    <w:rsid w:val="00C215FD"/>
    <w:rsid w:val="00C41C0A"/>
    <w:rsid w:val="00C41F6C"/>
    <w:rsid w:val="00C45303"/>
    <w:rsid w:val="00C65B3E"/>
    <w:rsid w:val="00C7156F"/>
    <w:rsid w:val="00C772CE"/>
    <w:rsid w:val="00C80FD2"/>
    <w:rsid w:val="00CA55DC"/>
    <w:rsid w:val="00CB36DF"/>
    <w:rsid w:val="00CB4DEE"/>
    <w:rsid w:val="00CB7CA8"/>
    <w:rsid w:val="00CC113C"/>
    <w:rsid w:val="00CC4E17"/>
    <w:rsid w:val="00CD23EA"/>
    <w:rsid w:val="00CD4A65"/>
    <w:rsid w:val="00CD6A61"/>
    <w:rsid w:val="00CF55A6"/>
    <w:rsid w:val="00CF6E35"/>
    <w:rsid w:val="00D23C49"/>
    <w:rsid w:val="00D24582"/>
    <w:rsid w:val="00D47444"/>
    <w:rsid w:val="00D56DA3"/>
    <w:rsid w:val="00D607C1"/>
    <w:rsid w:val="00D70698"/>
    <w:rsid w:val="00D72352"/>
    <w:rsid w:val="00D7757B"/>
    <w:rsid w:val="00D814BC"/>
    <w:rsid w:val="00D97B90"/>
    <w:rsid w:val="00DA0ADD"/>
    <w:rsid w:val="00DB7098"/>
    <w:rsid w:val="00DD02D1"/>
    <w:rsid w:val="00DE4C2D"/>
    <w:rsid w:val="00DE78AA"/>
    <w:rsid w:val="00DF03FF"/>
    <w:rsid w:val="00E0724A"/>
    <w:rsid w:val="00E13151"/>
    <w:rsid w:val="00E22250"/>
    <w:rsid w:val="00E32C27"/>
    <w:rsid w:val="00E43498"/>
    <w:rsid w:val="00E51163"/>
    <w:rsid w:val="00E55871"/>
    <w:rsid w:val="00E60157"/>
    <w:rsid w:val="00E677B3"/>
    <w:rsid w:val="00E7106A"/>
    <w:rsid w:val="00E76A28"/>
    <w:rsid w:val="00E832BD"/>
    <w:rsid w:val="00E86EBC"/>
    <w:rsid w:val="00E87C69"/>
    <w:rsid w:val="00EB5FFB"/>
    <w:rsid w:val="00EC52BE"/>
    <w:rsid w:val="00EC6636"/>
    <w:rsid w:val="00EC6DF2"/>
    <w:rsid w:val="00ED4BCC"/>
    <w:rsid w:val="00ED5074"/>
    <w:rsid w:val="00EF1C2F"/>
    <w:rsid w:val="00EF1D7D"/>
    <w:rsid w:val="00F10D2B"/>
    <w:rsid w:val="00F14202"/>
    <w:rsid w:val="00F23E32"/>
    <w:rsid w:val="00F371DD"/>
    <w:rsid w:val="00F40656"/>
    <w:rsid w:val="00F4256D"/>
    <w:rsid w:val="00F45FDA"/>
    <w:rsid w:val="00F47457"/>
    <w:rsid w:val="00F51284"/>
    <w:rsid w:val="00F54905"/>
    <w:rsid w:val="00F70D73"/>
    <w:rsid w:val="00FB0840"/>
    <w:rsid w:val="00FC60CE"/>
    <w:rsid w:val="00FC784A"/>
    <w:rsid w:val="00FC7F78"/>
    <w:rsid w:val="00FD24CF"/>
    <w:rsid w:val="00FE6E3B"/>
    <w:rsid w:val="00FF07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4BCE24FD"/>
  <w15:docId w15:val="{1DD886F0-DAD2-491F-B81D-C9B1ECFB4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65F"/>
    <w:rPr>
      <w:rFonts w:eastAsia="Times New Roman"/>
      <w:sz w:val="24"/>
      <w:szCs w:val="24"/>
      <w:lang w:val="es-ES_tradnl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2CF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72CF0"/>
  </w:style>
  <w:style w:type="paragraph" w:styleId="Piedepgina">
    <w:name w:val="footer"/>
    <w:basedOn w:val="Normal"/>
    <w:link w:val="PiedepginaCar"/>
    <w:uiPriority w:val="99"/>
    <w:unhideWhenUsed/>
    <w:rsid w:val="00272CF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72CF0"/>
  </w:style>
  <w:style w:type="paragraph" w:styleId="Sinespaciado">
    <w:name w:val="No Spacing"/>
    <w:uiPriority w:val="99"/>
    <w:qFormat/>
    <w:rsid w:val="00AE30BE"/>
    <w:rPr>
      <w:rFonts w:cs="Calibri"/>
      <w:sz w:val="22"/>
      <w:szCs w:val="22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30B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AE30B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B1E48"/>
    <w:pPr>
      <w:ind w:left="720"/>
      <w:contextualSpacing/>
    </w:pPr>
  </w:style>
  <w:style w:type="paragraph" w:customStyle="1" w:styleId="Default">
    <w:name w:val="Default"/>
    <w:rsid w:val="00624CB7"/>
    <w:pPr>
      <w:autoSpaceDE w:val="0"/>
      <w:autoSpaceDN w:val="0"/>
      <w:adjustRightInd w:val="0"/>
    </w:pPr>
    <w:rPr>
      <w:rFonts w:cs="Calibri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Fuentedeprrafopredeter"/>
    <w:rsid w:val="0002658B"/>
  </w:style>
  <w:style w:type="character" w:styleId="Hipervnculo">
    <w:name w:val="Hyperlink"/>
    <w:uiPriority w:val="99"/>
    <w:unhideWhenUsed/>
    <w:rsid w:val="0002658B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2E465F"/>
    <w:rPr>
      <w:rFonts w:eastAsia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">
    <w:name w:val="texto"/>
    <w:basedOn w:val="Normal"/>
    <w:rsid w:val="002E465F"/>
    <w:pPr>
      <w:spacing w:after="101" w:line="216" w:lineRule="atLeast"/>
      <w:ind w:firstLine="288"/>
      <w:jc w:val="both"/>
    </w:pPr>
    <w:rPr>
      <w:rFonts w:ascii="Arial" w:hAnsi="Arial" w:cs="Tahoma"/>
      <w:bCs/>
      <w:sz w:val="18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5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THERDEV\Google%20Drive\SIIGES\Hoja%20membretada%20Alfar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Hoja membretada Alfaro</Template>
  <TotalTime>14</TotalTime>
  <Pages>2</Pages>
  <Words>214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CETHERDEV</dc:creator>
  <cp:keywords/>
  <cp:lastModifiedBy>CETHERDEV</cp:lastModifiedBy>
  <cp:revision>5</cp:revision>
  <cp:lastPrinted>2018-07-09T20:25:00Z</cp:lastPrinted>
  <dcterms:created xsi:type="dcterms:W3CDTF">2019-08-29T21:19:00Z</dcterms:created>
  <dcterms:modified xsi:type="dcterms:W3CDTF">2019-11-06T00:13:00Z</dcterms:modified>
</cp:coreProperties>
</file>