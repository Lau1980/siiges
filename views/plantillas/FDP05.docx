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034A" w:rsidRDefault="0058034A" w:rsidP="007813D3">
      <w:pPr>
        <w:rPr>
          <w:rFonts w:ascii="Century Gothic" w:hAnsi="Century Gothic" w:cs="Arial"/>
          <w:b/>
        </w:rPr>
      </w:pPr>
    </w:p>
    <w:p w:rsidR="007813D3" w:rsidRDefault="007813D3" w:rsidP="007813D3">
      <w:pPr>
        <w:rPr>
          <w:rFonts w:ascii="Century Gothic" w:hAnsi="Century Gothic" w:cs="Arial"/>
          <w:b/>
        </w:rPr>
      </w:pPr>
    </w:p>
    <w:p w:rsidR="007813D3" w:rsidRPr="004E4518" w:rsidRDefault="007813D3" w:rsidP="007813D3">
      <w:pPr>
        <w:tabs>
          <w:tab w:val="left" w:pos="2268"/>
        </w:tabs>
        <w:rPr>
          <w:rFonts w:ascii="Arial" w:hAnsi="Arial" w:cs="Arial"/>
          <w:color w:val="FF0000"/>
          <w:sz w:val="4"/>
          <w:szCs w:val="16"/>
          <w:lang w:val="es-MX"/>
        </w:rPr>
      </w:pPr>
    </w:p>
    <w:p w:rsidR="007813D3" w:rsidRDefault="007813D3" w:rsidP="007813D3">
      <w:pPr>
        <w:pStyle w:val="texto"/>
        <w:tabs>
          <w:tab w:val="center" w:pos="8190"/>
        </w:tabs>
        <w:spacing w:before="20" w:after="20" w:line="240" w:lineRule="auto"/>
        <w:ind w:firstLine="0"/>
        <w:jc w:val="right"/>
        <w:rPr>
          <w:rFonts w:eastAsia="Calibri" w:cs="Arial"/>
          <w:b/>
          <w:bCs w:val="0"/>
          <w:color w:val="C00000"/>
          <w:sz w:val="20"/>
          <w:szCs w:val="22"/>
          <w:lang w:val="es-MX" w:eastAsia="en-US"/>
        </w:rPr>
      </w:pPr>
    </w:p>
    <w:p w:rsidR="007813D3" w:rsidRDefault="007813D3" w:rsidP="007813D3">
      <w:pPr>
        <w:pStyle w:val="texto"/>
        <w:tabs>
          <w:tab w:val="center" w:pos="8190"/>
        </w:tabs>
        <w:spacing w:before="20" w:after="20" w:line="240" w:lineRule="auto"/>
        <w:ind w:firstLine="0"/>
        <w:jc w:val="right"/>
        <w:rPr>
          <w:rFonts w:eastAsia="Calibri" w:cs="Arial"/>
          <w:b/>
          <w:bCs w:val="0"/>
          <w:color w:val="C00000"/>
          <w:sz w:val="20"/>
          <w:szCs w:val="22"/>
          <w:lang w:val="es-MX" w:eastAsia="en-US"/>
        </w:rPr>
      </w:pPr>
    </w:p>
    <w:p w:rsidR="007813D3" w:rsidRDefault="007813D3" w:rsidP="007813D3">
      <w:pPr>
        <w:pStyle w:val="texto"/>
        <w:tabs>
          <w:tab w:val="center" w:pos="8190"/>
        </w:tabs>
        <w:spacing w:before="20" w:after="20" w:line="240" w:lineRule="auto"/>
        <w:ind w:firstLine="0"/>
        <w:jc w:val="right"/>
        <w:rPr>
          <w:rFonts w:eastAsia="Calibri" w:cs="Arial"/>
          <w:b/>
          <w:bCs w:val="0"/>
          <w:color w:val="4472C4" w:themeColor="accent1"/>
          <w:sz w:val="20"/>
          <w:szCs w:val="22"/>
          <w:lang w:val="es-MX" w:eastAsia="en-US"/>
        </w:rPr>
      </w:pPr>
    </w:p>
    <w:p w:rsidR="007813D3" w:rsidRPr="007813D3" w:rsidRDefault="007813D3" w:rsidP="007813D3">
      <w:pPr>
        <w:pStyle w:val="texto"/>
        <w:tabs>
          <w:tab w:val="center" w:pos="8190"/>
        </w:tabs>
        <w:spacing w:before="20" w:after="20" w:line="240" w:lineRule="auto"/>
        <w:ind w:firstLine="0"/>
        <w:jc w:val="right"/>
        <w:rPr>
          <w:rFonts w:eastAsia="Calibri" w:cs="Arial"/>
          <w:b/>
          <w:bCs w:val="0"/>
          <w:color w:val="4472C4" w:themeColor="accent1"/>
          <w:sz w:val="20"/>
          <w:szCs w:val="22"/>
          <w:lang w:val="es-MX" w:eastAsia="en-US"/>
        </w:rPr>
      </w:pPr>
      <w:r w:rsidRPr="007813D3">
        <w:rPr>
          <w:rFonts w:eastAsia="Calibri" w:cs="Arial"/>
          <w:b/>
          <w:bCs w:val="0"/>
          <w:color w:val="4472C4" w:themeColor="accent1"/>
          <w:sz w:val="20"/>
          <w:szCs w:val="22"/>
          <w:lang w:val="es-MX" w:eastAsia="en-US"/>
        </w:rPr>
        <w:t xml:space="preserve">TRAYECTORIA EDUCATIVA Y TUTORÍA DE LOS ESTUDIANTES </w:t>
      </w:r>
      <w:bookmarkStart w:id="0" w:name="_GoBack"/>
      <w:bookmarkEnd w:id="0"/>
    </w:p>
    <w:p w:rsidR="007813D3" w:rsidRPr="00FC3E65" w:rsidRDefault="007813D3" w:rsidP="007813D3">
      <w:pPr>
        <w:jc w:val="center"/>
        <w:rPr>
          <w:rFonts w:ascii="Arial" w:hAnsi="Arial" w:cs="Arial"/>
          <w:b/>
          <w:bCs/>
          <w:sz w:val="18"/>
          <w:szCs w:val="20"/>
          <w:lang w:val="es-MX" w:eastAsia="es-MX"/>
        </w:rPr>
      </w:pPr>
    </w:p>
    <w:p w:rsidR="007813D3" w:rsidRPr="00FC3E65" w:rsidRDefault="007813D3" w:rsidP="007813D3">
      <w:pPr>
        <w:jc w:val="center"/>
        <w:rPr>
          <w:rFonts w:ascii="Arial" w:hAnsi="Arial" w:cs="Arial"/>
          <w:b/>
          <w:bCs/>
          <w:sz w:val="18"/>
          <w:szCs w:val="20"/>
          <w:lang w:val="es-MX" w:eastAsia="es-MX"/>
        </w:rPr>
      </w:pPr>
    </w:p>
    <w:tbl>
      <w:tblPr>
        <w:tblStyle w:val="Tablaconcuadrcula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7813D3" w:rsidRPr="004027DC" w:rsidTr="007813D3">
        <w:tc>
          <w:tcPr>
            <w:tcW w:w="9918" w:type="dxa"/>
            <w:shd w:val="clear" w:color="auto" w:fill="D9D9D9"/>
          </w:tcPr>
          <w:p w:rsidR="007813D3" w:rsidRPr="00D87425" w:rsidRDefault="007813D3" w:rsidP="0093375E">
            <w:pPr>
              <w:pStyle w:val="ROMANOS"/>
              <w:spacing w:after="80" w:line="240" w:lineRule="auto"/>
              <w:ind w:left="0" w:firstLine="0"/>
              <w:rPr>
                <w:rFonts w:cs="Arial"/>
                <w:b/>
                <w:color w:val="FF0000"/>
                <w:szCs w:val="18"/>
              </w:rPr>
            </w:pPr>
            <w:r>
              <w:rPr>
                <w:rFonts w:cs="Arial"/>
                <w:b/>
                <w:szCs w:val="18"/>
              </w:rPr>
              <w:t>3</w:t>
            </w:r>
            <w:r w:rsidRPr="00D87425">
              <w:rPr>
                <w:rFonts w:cs="Arial"/>
                <w:b/>
                <w:szCs w:val="18"/>
              </w:rPr>
              <w:t>.</w:t>
            </w:r>
            <w:r>
              <w:rPr>
                <w:rFonts w:cs="Arial"/>
                <w:b/>
                <w:szCs w:val="18"/>
              </w:rPr>
              <w:t>1 P</w:t>
            </w:r>
            <w:r>
              <w:rPr>
                <w:rFonts w:cs="Arial"/>
                <w:b/>
              </w:rPr>
              <w:t>ROGRAMA DE SEGUIMIENTO DE LA TRAYECTORIA ACADÉMICA DE LOS ESTUDIANTES</w:t>
            </w:r>
          </w:p>
        </w:tc>
      </w:tr>
      <w:tr w:rsidR="007813D3" w:rsidRPr="004027DC" w:rsidTr="0093375E">
        <w:trPr>
          <w:trHeight w:val="712"/>
        </w:trPr>
        <w:tc>
          <w:tcPr>
            <w:tcW w:w="9918" w:type="dxa"/>
          </w:tcPr>
          <w:p w:rsidR="007813D3" w:rsidRPr="007813D3" w:rsidRDefault="007813D3" w:rsidP="0093375E">
            <w:pPr>
              <w:pStyle w:val="ROMANOS"/>
              <w:spacing w:after="80" w:line="240" w:lineRule="auto"/>
              <w:ind w:left="0" w:firstLine="0"/>
              <w:rPr>
                <w:rFonts w:cs="Arial"/>
                <w:i/>
                <w:color w:val="595959"/>
                <w:sz w:val="8"/>
                <w:szCs w:val="18"/>
              </w:rPr>
            </w:pPr>
          </w:p>
          <w:p w:rsidR="007813D3" w:rsidRPr="007813D3" w:rsidRDefault="007813D3" w:rsidP="0093375E">
            <w:pPr>
              <w:jc w:val="both"/>
              <w:rPr>
                <w:rFonts w:ascii="Arial" w:hAnsi="Arial" w:cs="Arial"/>
                <w:color w:val="000000"/>
                <w:sz w:val="16"/>
                <w:szCs w:val="16"/>
                <w:lang w:val="es-MX"/>
              </w:rPr>
            </w:pPr>
            <w:r w:rsidRPr="007813D3">
              <w:rPr>
                <w:rFonts w:ascii="Arial" w:hAnsi="Arial" w:cs="Arial"/>
                <w:color w:val="7F7F7F"/>
                <w:sz w:val="16"/>
                <w:szCs w:val="16"/>
                <w:lang w:val="es-MX"/>
              </w:rPr>
              <w:t xml:space="preserve">ELABORAR UN PROYECTO DE SEGUIMIENTO DE LA TRAYECTORIA ACADÉMICA DE LOS ESTUDIANTES DESDE SU INGRESO HASTA EL EGRESO DEL PROGRAMA  </w:t>
            </w:r>
          </w:p>
        </w:tc>
      </w:tr>
    </w:tbl>
    <w:p w:rsidR="007813D3" w:rsidRDefault="007813D3" w:rsidP="007813D3">
      <w:pPr>
        <w:pStyle w:val="ROMANOS"/>
        <w:spacing w:after="80" w:line="240" w:lineRule="auto"/>
        <w:ind w:left="0" w:firstLine="0"/>
        <w:rPr>
          <w:rFonts w:cs="Arial"/>
          <w:color w:val="FF0000"/>
          <w:szCs w:val="18"/>
        </w:rPr>
      </w:pPr>
    </w:p>
    <w:tbl>
      <w:tblPr>
        <w:tblStyle w:val="Tablaconcuadrcula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7813D3" w:rsidTr="007813D3">
        <w:tc>
          <w:tcPr>
            <w:tcW w:w="9918" w:type="dxa"/>
            <w:shd w:val="clear" w:color="auto" w:fill="D9D9D9"/>
          </w:tcPr>
          <w:p w:rsidR="007813D3" w:rsidRPr="00D87425" w:rsidRDefault="007813D3" w:rsidP="0093375E">
            <w:pPr>
              <w:pStyle w:val="ROMANOS"/>
              <w:spacing w:after="80" w:line="240" w:lineRule="auto"/>
              <w:ind w:left="0" w:firstLine="0"/>
              <w:rPr>
                <w:rFonts w:cs="Arial"/>
                <w:b/>
                <w:color w:val="FF0000"/>
                <w:szCs w:val="18"/>
              </w:rPr>
            </w:pPr>
            <w:r>
              <w:rPr>
                <w:rFonts w:cs="Arial"/>
                <w:b/>
                <w:szCs w:val="18"/>
              </w:rPr>
              <w:t xml:space="preserve">3.2 FUNCIÓN TUTORIAL </w:t>
            </w:r>
          </w:p>
        </w:tc>
      </w:tr>
      <w:tr w:rsidR="007813D3" w:rsidRPr="007C1E3F" w:rsidTr="0093375E">
        <w:trPr>
          <w:trHeight w:val="965"/>
        </w:trPr>
        <w:tc>
          <w:tcPr>
            <w:tcW w:w="9918" w:type="dxa"/>
            <w:shd w:val="clear" w:color="auto" w:fill="auto"/>
          </w:tcPr>
          <w:p w:rsidR="007813D3" w:rsidRPr="007813D3" w:rsidRDefault="007813D3" w:rsidP="0093375E">
            <w:pPr>
              <w:pStyle w:val="ROMANOS"/>
              <w:spacing w:after="80" w:line="240" w:lineRule="auto"/>
              <w:ind w:left="0" w:firstLine="0"/>
              <w:rPr>
                <w:rFonts w:cs="Arial"/>
                <w:color w:val="595959"/>
                <w:sz w:val="8"/>
                <w:szCs w:val="18"/>
              </w:rPr>
            </w:pPr>
          </w:p>
          <w:p w:rsidR="007813D3" w:rsidRPr="007813D3" w:rsidRDefault="007813D3" w:rsidP="0093375E">
            <w:pPr>
              <w:jc w:val="both"/>
              <w:rPr>
                <w:rFonts w:ascii="Arial" w:hAnsi="Arial" w:cs="Arial"/>
                <w:color w:val="7F7F7F"/>
                <w:sz w:val="16"/>
                <w:szCs w:val="16"/>
                <w:lang w:val="es-MX"/>
              </w:rPr>
            </w:pPr>
            <w:r w:rsidRPr="007813D3">
              <w:rPr>
                <w:rFonts w:ascii="Arial" w:hAnsi="Arial" w:cs="Arial"/>
                <w:color w:val="7F7F7F"/>
                <w:sz w:val="16"/>
                <w:szCs w:val="16"/>
                <w:lang w:val="es-MX"/>
              </w:rPr>
              <w:t>DESCRIBA LA FUNCIÓN DE LA TUTORIA PARA LA FORMACIÓN INTEGRAL DEL ESTUDIANTE, EN LOS SIGUIENTES ASPECTOS:</w:t>
            </w:r>
          </w:p>
          <w:p w:rsidR="007813D3" w:rsidRPr="007813D3" w:rsidRDefault="007813D3" w:rsidP="0093375E">
            <w:pPr>
              <w:jc w:val="both"/>
              <w:rPr>
                <w:rFonts w:ascii="Arial" w:hAnsi="Arial" w:cs="Arial"/>
                <w:color w:val="7F7F7F"/>
                <w:sz w:val="16"/>
                <w:szCs w:val="16"/>
                <w:lang w:val="es-MX"/>
              </w:rPr>
            </w:pPr>
            <w:r w:rsidRPr="007813D3">
              <w:rPr>
                <w:rFonts w:ascii="Arial" w:hAnsi="Arial" w:cs="Arial"/>
                <w:color w:val="7F7F7F"/>
                <w:sz w:val="16"/>
                <w:szCs w:val="16"/>
                <w:lang w:val="es-MX"/>
              </w:rPr>
              <w:t>A) ACADÉMICA</w:t>
            </w:r>
          </w:p>
          <w:p w:rsidR="007813D3" w:rsidRPr="007813D3" w:rsidRDefault="007813D3" w:rsidP="0093375E">
            <w:pPr>
              <w:jc w:val="both"/>
              <w:rPr>
                <w:rFonts w:ascii="Arial" w:hAnsi="Arial" w:cs="Arial"/>
                <w:color w:val="7F7F7F"/>
                <w:sz w:val="16"/>
                <w:szCs w:val="16"/>
                <w:lang w:val="es-MX"/>
              </w:rPr>
            </w:pPr>
            <w:r w:rsidRPr="007813D3">
              <w:rPr>
                <w:rFonts w:ascii="Arial" w:hAnsi="Arial" w:cs="Arial"/>
                <w:color w:val="7F7F7F"/>
                <w:sz w:val="16"/>
                <w:szCs w:val="16"/>
                <w:lang w:val="es-MX"/>
              </w:rPr>
              <w:t>B) ADMINISTRATIVA</w:t>
            </w:r>
          </w:p>
          <w:p w:rsidR="007813D3" w:rsidRPr="007813D3" w:rsidRDefault="007813D3" w:rsidP="0093375E">
            <w:pPr>
              <w:jc w:val="both"/>
              <w:rPr>
                <w:rFonts w:ascii="Arial" w:hAnsi="Arial" w:cs="Arial"/>
                <w:color w:val="7F7F7F"/>
                <w:sz w:val="16"/>
                <w:szCs w:val="16"/>
                <w:lang w:val="es-MX"/>
              </w:rPr>
            </w:pPr>
            <w:r w:rsidRPr="007813D3">
              <w:rPr>
                <w:rFonts w:ascii="Arial" w:hAnsi="Arial" w:cs="Arial"/>
                <w:color w:val="7F7F7F"/>
                <w:sz w:val="16"/>
                <w:szCs w:val="16"/>
                <w:lang w:val="es-MX"/>
              </w:rPr>
              <w:t xml:space="preserve">C) PSICOLÓGICA </w:t>
            </w:r>
          </w:p>
          <w:p w:rsidR="007813D3" w:rsidRPr="007813D3" w:rsidRDefault="007813D3" w:rsidP="0093375E">
            <w:pPr>
              <w:jc w:val="both"/>
              <w:rPr>
                <w:rFonts w:ascii="Arial" w:hAnsi="Arial" w:cs="Arial"/>
                <w:color w:val="7F7F7F"/>
                <w:sz w:val="16"/>
                <w:szCs w:val="16"/>
                <w:lang w:val="es-MX"/>
              </w:rPr>
            </w:pPr>
            <w:r w:rsidRPr="007813D3">
              <w:rPr>
                <w:rFonts w:ascii="Arial" w:hAnsi="Arial" w:cs="Arial"/>
                <w:color w:val="7F7F7F"/>
                <w:sz w:val="16"/>
                <w:szCs w:val="16"/>
                <w:lang w:val="es-MX"/>
              </w:rPr>
              <w:t>D) SOCIAL</w:t>
            </w:r>
          </w:p>
          <w:p w:rsidR="007813D3" w:rsidRPr="007813D3" w:rsidRDefault="007813D3" w:rsidP="0093375E">
            <w:pPr>
              <w:jc w:val="both"/>
              <w:rPr>
                <w:rFonts w:cs="Arial"/>
                <w:color w:val="595959"/>
                <w:sz w:val="12"/>
                <w:szCs w:val="18"/>
                <w:lang w:val="es-MX"/>
              </w:rPr>
            </w:pPr>
          </w:p>
        </w:tc>
      </w:tr>
    </w:tbl>
    <w:p w:rsidR="007813D3" w:rsidRPr="00FC3E65" w:rsidRDefault="007813D3" w:rsidP="007813D3">
      <w:pPr>
        <w:ind w:left="426"/>
        <w:jc w:val="center"/>
        <w:rPr>
          <w:rFonts w:ascii="Arial" w:hAnsi="Arial" w:cs="Arial"/>
          <w:b/>
          <w:bCs/>
          <w:szCs w:val="20"/>
          <w:lang w:val="es-MX" w:eastAsia="es-MX"/>
        </w:rPr>
      </w:pPr>
    </w:p>
    <w:tbl>
      <w:tblPr>
        <w:tblStyle w:val="Tablaconcuadrcula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7813D3" w:rsidTr="007813D3">
        <w:trPr>
          <w:trHeight w:val="265"/>
        </w:trPr>
        <w:tc>
          <w:tcPr>
            <w:tcW w:w="9918" w:type="dxa"/>
            <w:shd w:val="clear" w:color="auto" w:fill="D9D9D9"/>
          </w:tcPr>
          <w:p w:rsidR="007813D3" w:rsidRPr="003E7884" w:rsidRDefault="007813D3" w:rsidP="0093375E">
            <w:pPr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>3.3</w:t>
            </w:r>
            <w:r w:rsidRPr="003E7884">
              <w:rPr>
                <w:rFonts w:ascii="Arial" w:hAnsi="Arial" w:cs="Arial"/>
                <w:b/>
                <w:sz w:val="18"/>
              </w:rPr>
              <w:t xml:space="preserve"> </w:t>
            </w:r>
            <w:r>
              <w:rPr>
                <w:rFonts w:ascii="Arial" w:hAnsi="Arial" w:cs="Arial"/>
                <w:b/>
                <w:sz w:val="18"/>
              </w:rPr>
              <w:t>TIPO DE TUTORIA</w:t>
            </w:r>
          </w:p>
        </w:tc>
      </w:tr>
      <w:tr w:rsidR="007813D3" w:rsidRPr="004027DC" w:rsidTr="0093375E">
        <w:trPr>
          <w:trHeight w:val="569"/>
        </w:trPr>
        <w:tc>
          <w:tcPr>
            <w:tcW w:w="9918" w:type="dxa"/>
          </w:tcPr>
          <w:p w:rsidR="007813D3" w:rsidRPr="007813D3" w:rsidRDefault="007813D3" w:rsidP="0093375E">
            <w:pPr>
              <w:rPr>
                <w:rFonts w:ascii="Arial" w:hAnsi="Arial" w:cs="Arial"/>
                <w:color w:val="7F7F7F"/>
                <w:sz w:val="10"/>
                <w:szCs w:val="16"/>
                <w:lang w:val="es-MX"/>
              </w:rPr>
            </w:pPr>
          </w:p>
          <w:p w:rsidR="007813D3" w:rsidRPr="007813D3" w:rsidRDefault="007813D3" w:rsidP="0093375E">
            <w:pPr>
              <w:rPr>
                <w:rFonts w:ascii="Arial" w:hAnsi="Arial" w:cs="Arial"/>
                <w:color w:val="7F7F7F"/>
                <w:sz w:val="16"/>
                <w:lang w:val="es-MX"/>
              </w:rPr>
            </w:pPr>
            <w:r w:rsidRPr="007813D3">
              <w:rPr>
                <w:rFonts w:ascii="Arial" w:hAnsi="Arial" w:cs="Arial"/>
                <w:color w:val="7F7F7F"/>
                <w:sz w:val="16"/>
                <w:szCs w:val="16"/>
                <w:lang w:val="es-MX"/>
              </w:rPr>
              <w:t xml:space="preserve">SEÑALE LA FORMA EN QUE IMPLEMENTA LA TUTORIA DE ACUERDO A LA NATURALEZA DEL PLAN DE ESTUDIOS Y EL NÚMERO DE ESTUDIANTES QUE TIENE EN EL PROGRAMA, E INDIQUE LA MODALIDAD: PRESENCIAL, VIRTUAL O MIXTA. </w:t>
            </w:r>
          </w:p>
        </w:tc>
      </w:tr>
    </w:tbl>
    <w:p w:rsidR="007813D3" w:rsidRPr="00FC3E65" w:rsidRDefault="007813D3" w:rsidP="007813D3">
      <w:pPr>
        <w:rPr>
          <w:rFonts w:ascii="Arial" w:hAnsi="Arial" w:cs="Arial"/>
          <w:lang w:val="es-MX"/>
        </w:rPr>
      </w:pPr>
      <w:r w:rsidRPr="00FC3E65">
        <w:rPr>
          <w:rFonts w:ascii="Arial" w:hAnsi="Arial" w:cs="Arial"/>
          <w:lang w:val="es-MX"/>
        </w:rPr>
        <w:t xml:space="preserve">                                    </w:t>
      </w:r>
    </w:p>
    <w:tbl>
      <w:tblPr>
        <w:tblStyle w:val="Tablaconcuadrcula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7813D3" w:rsidRPr="004027DC" w:rsidTr="0093375E">
        <w:trPr>
          <w:trHeight w:val="411"/>
        </w:trPr>
        <w:tc>
          <w:tcPr>
            <w:tcW w:w="9918" w:type="dxa"/>
          </w:tcPr>
          <w:p w:rsidR="007813D3" w:rsidRPr="000D76B3" w:rsidRDefault="007813D3" w:rsidP="0093375E">
            <w:pPr>
              <w:jc w:val="both"/>
              <w:rPr>
                <w:rFonts w:ascii="Arial" w:hAnsi="Arial" w:cs="Arial"/>
                <w:sz w:val="10"/>
                <w:szCs w:val="16"/>
                <w:lang w:val="es-MX"/>
              </w:rPr>
            </w:pPr>
          </w:p>
          <w:p w:rsidR="007813D3" w:rsidRPr="000A73A7" w:rsidRDefault="007813D3" w:rsidP="0093375E">
            <w:pPr>
              <w:jc w:val="both"/>
              <w:rPr>
                <w:rFonts w:ascii="Arial" w:hAnsi="Arial" w:cs="Arial"/>
                <w:lang w:val="es-MX"/>
              </w:rPr>
            </w:pPr>
            <w:r w:rsidRPr="000A73A7">
              <w:rPr>
                <w:rFonts w:ascii="Arial" w:hAnsi="Arial" w:cs="Arial"/>
                <w:sz w:val="16"/>
                <w:szCs w:val="16"/>
                <w:lang w:val="es-MX"/>
              </w:rPr>
              <w:t xml:space="preserve">PRESENTE EL INFORME DE RESULTADOS OBTENIDOS CON EL PROGRAMA DE TRAYECTORIA Y TUTORIA ACADÉMICA </w:t>
            </w:r>
          </w:p>
        </w:tc>
      </w:tr>
    </w:tbl>
    <w:p w:rsidR="007813D3" w:rsidRPr="00FC3E65" w:rsidRDefault="007813D3" w:rsidP="007813D3">
      <w:pPr>
        <w:rPr>
          <w:rFonts w:ascii="Arial" w:hAnsi="Arial" w:cs="Arial"/>
          <w:lang w:val="es-MX"/>
        </w:rPr>
      </w:pPr>
    </w:p>
    <w:tbl>
      <w:tblPr>
        <w:tblStyle w:val="Tablaconcuadrcula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7813D3" w:rsidRPr="004027DC" w:rsidTr="0093375E">
        <w:tc>
          <w:tcPr>
            <w:tcW w:w="9918" w:type="dxa"/>
          </w:tcPr>
          <w:p w:rsidR="007813D3" w:rsidRPr="00FC3E65" w:rsidRDefault="007813D3" w:rsidP="0093375E">
            <w:pPr>
              <w:jc w:val="both"/>
              <w:rPr>
                <w:rFonts w:ascii="Arial" w:hAnsi="Arial" w:cs="Arial"/>
                <w:lang w:val="es-MX"/>
              </w:rPr>
            </w:pPr>
            <w:r w:rsidRPr="000A73A7">
              <w:rPr>
                <w:rFonts w:ascii="Arial" w:hAnsi="Arial" w:cs="Arial"/>
                <w:sz w:val="16"/>
                <w:szCs w:val="16"/>
                <w:lang w:val="es-MX"/>
              </w:rPr>
              <w:t>ANEXE LOS FORMATOS O INSTRUMENTOS QUE SE UTILIZA PARA DAR SEGUIMIENTO AL PROGRAMA DE TRAYECTORIA Y TUTORIA ACADÉMICA</w:t>
            </w:r>
            <w:r>
              <w:rPr>
                <w:rFonts w:ascii="Arial" w:hAnsi="Arial" w:cs="Arial"/>
                <w:sz w:val="16"/>
                <w:szCs w:val="16"/>
                <w:lang w:val="es-MX"/>
              </w:rPr>
              <w:t>, INCLUYENDO EL ACTA DE CREACIÓN DEL COMITÉ TUTORIAL.</w:t>
            </w:r>
            <w:r w:rsidRPr="000A73A7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</w:p>
        </w:tc>
      </w:tr>
    </w:tbl>
    <w:p w:rsidR="007813D3" w:rsidRPr="00FC3E65" w:rsidRDefault="007813D3" w:rsidP="007813D3">
      <w:pPr>
        <w:rPr>
          <w:rFonts w:ascii="Arial" w:hAnsi="Arial" w:cs="Arial"/>
          <w:lang w:val="es-MX"/>
        </w:rPr>
      </w:pPr>
    </w:p>
    <w:tbl>
      <w:tblPr>
        <w:tblStyle w:val="Tablaconcuadrcula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7813D3" w:rsidTr="007813D3">
        <w:trPr>
          <w:trHeight w:val="301"/>
        </w:trPr>
        <w:tc>
          <w:tcPr>
            <w:tcW w:w="9918" w:type="dxa"/>
            <w:shd w:val="clear" w:color="auto" w:fill="D9D9D9"/>
          </w:tcPr>
          <w:p w:rsidR="007813D3" w:rsidRPr="003E7884" w:rsidRDefault="007813D3" w:rsidP="0093375E">
            <w:pPr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>3.4</w:t>
            </w:r>
            <w:r w:rsidRPr="003E7884">
              <w:rPr>
                <w:rFonts w:ascii="Arial" w:hAnsi="Arial" w:cs="Arial"/>
                <w:b/>
                <w:sz w:val="18"/>
              </w:rPr>
              <w:t xml:space="preserve"> </w:t>
            </w:r>
            <w:r>
              <w:rPr>
                <w:rFonts w:ascii="Arial" w:hAnsi="Arial" w:cs="Arial"/>
                <w:b/>
                <w:sz w:val="18"/>
              </w:rPr>
              <w:t xml:space="preserve">TASA DE EGRESOS </w:t>
            </w:r>
          </w:p>
        </w:tc>
      </w:tr>
      <w:tr w:rsidR="007813D3" w:rsidTr="0093375E">
        <w:trPr>
          <w:trHeight w:val="569"/>
        </w:trPr>
        <w:tc>
          <w:tcPr>
            <w:tcW w:w="9918" w:type="dxa"/>
          </w:tcPr>
          <w:p w:rsidR="007813D3" w:rsidRPr="007813D3" w:rsidRDefault="007813D3" w:rsidP="0093375E">
            <w:pPr>
              <w:rPr>
                <w:rFonts w:ascii="Arial" w:hAnsi="Arial" w:cs="Arial"/>
                <w:color w:val="595959"/>
                <w:sz w:val="16"/>
                <w:szCs w:val="16"/>
                <w:lang w:val="es-MX"/>
              </w:rPr>
            </w:pPr>
          </w:p>
          <w:p w:rsidR="007813D3" w:rsidRPr="007813D3" w:rsidRDefault="007813D3" w:rsidP="0093375E">
            <w:pPr>
              <w:rPr>
                <w:rFonts w:ascii="Arial" w:hAnsi="Arial" w:cs="Arial"/>
                <w:color w:val="7F7F7F"/>
                <w:sz w:val="16"/>
                <w:szCs w:val="16"/>
                <w:lang w:val="es-MX"/>
              </w:rPr>
            </w:pPr>
            <w:r w:rsidRPr="007813D3">
              <w:rPr>
                <w:rFonts w:ascii="Arial" w:hAnsi="Arial" w:cs="Arial"/>
                <w:color w:val="7F7F7F"/>
                <w:sz w:val="16"/>
                <w:szCs w:val="16"/>
                <w:lang w:val="es-MX"/>
              </w:rPr>
              <w:t>TIEMPO MÍNIMO Y  MÁXIMO PARA CONCLUIR EL PLAN DE ESTUDIOS</w:t>
            </w:r>
          </w:p>
          <w:p w:rsidR="007813D3" w:rsidRPr="007813D3" w:rsidRDefault="007813D3" w:rsidP="0093375E">
            <w:pPr>
              <w:rPr>
                <w:rFonts w:ascii="Arial" w:hAnsi="Arial" w:cs="Arial"/>
                <w:b/>
                <w:color w:val="7F7F7F"/>
                <w:sz w:val="16"/>
                <w:szCs w:val="16"/>
              </w:rPr>
            </w:pPr>
            <w:r w:rsidRPr="007813D3">
              <w:rPr>
                <w:rFonts w:ascii="Arial" w:hAnsi="Arial" w:cs="Arial"/>
                <w:color w:val="7F7F7F"/>
                <w:sz w:val="16"/>
                <w:szCs w:val="16"/>
              </w:rPr>
              <w:t>TIEMPO APROXIMADO DE TITULACIÓN</w:t>
            </w:r>
          </w:p>
          <w:p w:rsidR="007813D3" w:rsidRPr="007813D3" w:rsidRDefault="007813D3" w:rsidP="0093375E">
            <w:pPr>
              <w:rPr>
                <w:rFonts w:ascii="Arial" w:hAnsi="Arial" w:cs="Arial"/>
                <w:color w:val="7F7F7F"/>
                <w:sz w:val="16"/>
              </w:rPr>
            </w:pPr>
          </w:p>
        </w:tc>
      </w:tr>
    </w:tbl>
    <w:p w:rsidR="007813D3" w:rsidRDefault="007813D3" w:rsidP="007813D3">
      <w:pPr>
        <w:rPr>
          <w:rFonts w:ascii="Arial" w:hAnsi="Arial" w:cs="Arial"/>
        </w:rPr>
      </w:pPr>
    </w:p>
    <w:tbl>
      <w:tblPr>
        <w:tblStyle w:val="Tablaconcuadrcula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7813D3" w:rsidTr="007813D3">
        <w:trPr>
          <w:trHeight w:val="236"/>
        </w:trPr>
        <w:tc>
          <w:tcPr>
            <w:tcW w:w="9918" w:type="dxa"/>
            <w:shd w:val="clear" w:color="auto" w:fill="D9D9D9"/>
          </w:tcPr>
          <w:p w:rsidR="007813D3" w:rsidRPr="003E7884" w:rsidRDefault="007813D3" w:rsidP="0093375E">
            <w:pPr>
              <w:rPr>
                <w:rFonts w:ascii="Arial" w:hAnsi="Arial" w:cs="Arial"/>
                <w:b/>
                <w:sz w:val="18"/>
              </w:rPr>
            </w:pPr>
            <w:r>
              <w:rPr>
                <w:rFonts w:ascii="Arial" w:hAnsi="Arial" w:cs="Arial"/>
                <w:b/>
                <w:sz w:val="18"/>
              </w:rPr>
              <w:t>3.5</w:t>
            </w:r>
            <w:r w:rsidRPr="003E7884">
              <w:rPr>
                <w:rFonts w:ascii="Arial" w:hAnsi="Arial" w:cs="Arial"/>
                <w:b/>
                <w:sz w:val="18"/>
              </w:rPr>
              <w:t xml:space="preserve"> </w:t>
            </w:r>
            <w:r>
              <w:rPr>
                <w:rFonts w:ascii="Arial" w:hAnsi="Arial" w:cs="Arial"/>
                <w:b/>
                <w:sz w:val="18"/>
              </w:rPr>
              <w:t xml:space="preserve">ESTADISTICA DE TITULACIÓN </w:t>
            </w:r>
          </w:p>
        </w:tc>
      </w:tr>
      <w:tr w:rsidR="007813D3" w:rsidTr="0093375E">
        <w:trPr>
          <w:trHeight w:val="569"/>
        </w:trPr>
        <w:tc>
          <w:tcPr>
            <w:tcW w:w="9918" w:type="dxa"/>
          </w:tcPr>
          <w:p w:rsidR="007813D3" w:rsidRPr="007813D3" w:rsidRDefault="007813D3" w:rsidP="0093375E">
            <w:pPr>
              <w:rPr>
                <w:rFonts w:ascii="Arial" w:hAnsi="Arial" w:cs="Arial"/>
                <w:color w:val="595959"/>
                <w:sz w:val="12"/>
                <w:szCs w:val="16"/>
                <w:lang w:val="es-MX"/>
              </w:rPr>
            </w:pPr>
          </w:p>
          <w:p w:rsidR="007813D3" w:rsidRPr="007813D3" w:rsidRDefault="007813D3" w:rsidP="0093375E">
            <w:pPr>
              <w:rPr>
                <w:rFonts w:ascii="Arial" w:hAnsi="Arial" w:cs="Arial"/>
                <w:bCs/>
                <w:i/>
                <w:color w:val="7F7F7F"/>
                <w:sz w:val="16"/>
                <w:szCs w:val="16"/>
              </w:rPr>
            </w:pPr>
            <w:r w:rsidRPr="007813D3">
              <w:rPr>
                <w:rFonts w:ascii="Arial" w:hAnsi="Arial" w:cs="Arial"/>
                <w:color w:val="7F7F7F"/>
                <w:sz w:val="16"/>
                <w:szCs w:val="16"/>
                <w:lang w:val="es-MX"/>
              </w:rPr>
              <w:t xml:space="preserve">PROPUESTA DE BASES DE DATOS PARA EMITIR LOS REPORTES ESTADÍSTICOS DE TITULACIÓN POR COHORTE GENERACIONAL, ENTRE OTROS. </w:t>
            </w:r>
            <w:r w:rsidRPr="007813D3">
              <w:rPr>
                <w:rFonts w:ascii="Arial" w:hAnsi="Arial" w:cs="Arial"/>
                <w:color w:val="7F7F7F"/>
                <w:sz w:val="16"/>
                <w:szCs w:val="16"/>
              </w:rPr>
              <w:t>(POR MODALIDAD DE TITULACIÓN)</w:t>
            </w:r>
          </w:p>
          <w:p w:rsidR="007813D3" w:rsidRPr="007813D3" w:rsidRDefault="007813D3" w:rsidP="0093375E">
            <w:pPr>
              <w:rPr>
                <w:rFonts w:ascii="Arial" w:hAnsi="Arial" w:cs="Arial"/>
                <w:color w:val="7F7F7F"/>
                <w:sz w:val="12"/>
              </w:rPr>
            </w:pPr>
          </w:p>
        </w:tc>
      </w:tr>
    </w:tbl>
    <w:p w:rsidR="007813D3" w:rsidRDefault="007813D3" w:rsidP="007813D3">
      <w:pPr>
        <w:rPr>
          <w:rFonts w:ascii="Arial" w:hAnsi="Arial" w:cs="Arial"/>
        </w:rPr>
      </w:pPr>
    </w:p>
    <w:tbl>
      <w:tblPr>
        <w:tblStyle w:val="Tablaconcuadrcula"/>
        <w:tblW w:w="9918" w:type="dxa"/>
        <w:tblLook w:val="04A0" w:firstRow="1" w:lastRow="0" w:firstColumn="1" w:lastColumn="0" w:noHBand="0" w:noVBand="1"/>
      </w:tblPr>
      <w:tblGrid>
        <w:gridCol w:w="9918"/>
      </w:tblGrid>
      <w:tr w:rsidR="007813D3" w:rsidRPr="002D1B57" w:rsidTr="007813D3">
        <w:trPr>
          <w:trHeight w:val="301"/>
        </w:trPr>
        <w:tc>
          <w:tcPr>
            <w:tcW w:w="9918" w:type="dxa"/>
            <w:shd w:val="clear" w:color="auto" w:fill="D9D9D9"/>
          </w:tcPr>
          <w:p w:rsidR="007813D3" w:rsidRPr="002D1B57" w:rsidRDefault="007813D3" w:rsidP="0093375E">
            <w:pPr>
              <w:rPr>
                <w:rFonts w:ascii="Arial" w:hAnsi="Arial" w:cs="Arial"/>
                <w:b/>
                <w:sz w:val="18"/>
                <w:lang w:val="es-MX"/>
              </w:rPr>
            </w:pPr>
            <w:r w:rsidRPr="002D1B57">
              <w:rPr>
                <w:rFonts w:ascii="Arial" w:hAnsi="Arial" w:cs="Arial"/>
                <w:b/>
                <w:sz w:val="18"/>
                <w:lang w:val="es-MX"/>
              </w:rPr>
              <w:t>3.</w:t>
            </w:r>
            <w:r>
              <w:rPr>
                <w:rFonts w:ascii="Arial" w:hAnsi="Arial" w:cs="Arial"/>
                <w:b/>
                <w:sz w:val="18"/>
                <w:lang w:val="es-MX"/>
              </w:rPr>
              <w:t>6</w:t>
            </w:r>
            <w:r w:rsidRPr="002D1B57">
              <w:rPr>
                <w:rFonts w:ascii="Arial" w:hAnsi="Arial" w:cs="Arial"/>
                <w:b/>
                <w:sz w:val="18"/>
                <w:lang w:val="es-MX"/>
              </w:rPr>
              <w:t xml:space="preserve"> MODALIDADES DE TITULACIÓN</w:t>
            </w:r>
          </w:p>
        </w:tc>
      </w:tr>
      <w:tr w:rsidR="007813D3" w:rsidRPr="004027DC" w:rsidTr="0093375E">
        <w:trPr>
          <w:trHeight w:val="569"/>
        </w:trPr>
        <w:tc>
          <w:tcPr>
            <w:tcW w:w="9918" w:type="dxa"/>
          </w:tcPr>
          <w:p w:rsidR="007813D3" w:rsidRPr="007813D3" w:rsidRDefault="007813D3" w:rsidP="0093375E">
            <w:pPr>
              <w:rPr>
                <w:rFonts w:ascii="Arial" w:hAnsi="Arial" w:cs="Arial"/>
                <w:color w:val="7F7F7F"/>
                <w:sz w:val="16"/>
                <w:szCs w:val="16"/>
                <w:lang w:val="es-MX"/>
              </w:rPr>
            </w:pPr>
          </w:p>
          <w:p w:rsidR="007813D3" w:rsidRPr="007813D3" w:rsidRDefault="007813D3" w:rsidP="0093375E">
            <w:pPr>
              <w:rPr>
                <w:rFonts w:ascii="Arial" w:hAnsi="Arial" w:cs="Arial"/>
                <w:b/>
                <w:color w:val="7F7F7F"/>
                <w:sz w:val="16"/>
                <w:szCs w:val="16"/>
                <w:lang w:val="es-MX"/>
              </w:rPr>
            </w:pPr>
            <w:r w:rsidRPr="007813D3">
              <w:rPr>
                <w:rFonts w:ascii="Arial" w:hAnsi="Arial" w:cs="Arial"/>
                <w:color w:val="7F7F7F"/>
                <w:sz w:val="16"/>
                <w:szCs w:val="16"/>
                <w:lang w:val="es-MX"/>
              </w:rPr>
              <w:t xml:space="preserve">INDIQUE LAS MODALIDADES DE TITULACIÓN QUE UTILIZA DE ACUERDO A SU REGLAMENTO INSTITUCIONAL </w:t>
            </w:r>
            <w:r w:rsidRPr="007813D3">
              <w:rPr>
                <w:rFonts w:ascii="Arial" w:hAnsi="Arial" w:cs="Arial"/>
                <w:b/>
                <w:color w:val="7F7F7F"/>
                <w:sz w:val="16"/>
                <w:szCs w:val="16"/>
                <w:lang w:val="es-MX"/>
              </w:rPr>
              <w:t xml:space="preserve"> </w:t>
            </w:r>
          </w:p>
          <w:p w:rsidR="007813D3" w:rsidRPr="007813D3" w:rsidRDefault="007813D3" w:rsidP="0093375E">
            <w:pPr>
              <w:rPr>
                <w:rFonts w:ascii="Arial" w:hAnsi="Arial" w:cs="Arial"/>
                <w:color w:val="7F7F7F"/>
                <w:sz w:val="16"/>
                <w:lang w:val="es-MX"/>
              </w:rPr>
            </w:pPr>
          </w:p>
        </w:tc>
      </w:tr>
    </w:tbl>
    <w:p w:rsidR="007813D3" w:rsidRDefault="007813D3" w:rsidP="007813D3">
      <w:pPr>
        <w:rPr>
          <w:rFonts w:ascii="Arial" w:hAnsi="Arial" w:cs="Arial"/>
          <w:lang w:val="es-MX"/>
        </w:rPr>
      </w:pPr>
    </w:p>
    <w:p w:rsidR="007813D3" w:rsidRDefault="007813D3" w:rsidP="007813D3">
      <w:pPr>
        <w:autoSpaceDE w:val="0"/>
        <w:autoSpaceDN w:val="0"/>
        <w:adjustRightInd w:val="0"/>
        <w:jc w:val="center"/>
        <w:rPr>
          <w:rFonts w:ascii="Arial" w:hAnsi="Arial" w:cs="Arial"/>
          <w:b/>
          <w:sz w:val="20"/>
          <w:szCs w:val="18"/>
          <w:lang w:val="es-MX"/>
        </w:rPr>
      </w:pPr>
      <w:r w:rsidRPr="002D1B57">
        <w:rPr>
          <w:rFonts w:ascii="Arial" w:hAnsi="Arial" w:cs="Arial"/>
          <w:b/>
          <w:sz w:val="20"/>
          <w:szCs w:val="18"/>
          <w:lang w:val="es-MX"/>
        </w:rPr>
        <w:t>BAJO PROTESTA DE DECIR VERDAD</w:t>
      </w:r>
    </w:p>
    <w:p w:rsidR="007813D3" w:rsidRDefault="007813D3" w:rsidP="007813D3">
      <w:pPr>
        <w:autoSpaceDE w:val="0"/>
        <w:autoSpaceDN w:val="0"/>
        <w:adjustRightInd w:val="0"/>
        <w:jc w:val="center"/>
        <w:rPr>
          <w:rFonts w:ascii="Arial" w:hAnsi="Arial" w:cs="Arial"/>
          <w:b/>
          <w:sz w:val="20"/>
          <w:szCs w:val="18"/>
          <w:lang w:val="es-MX"/>
        </w:rPr>
      </w:pPr>
    </w:p>
    <w:p w:rsidR="007813D3" w:rsidRDefault="007813D3" w:rsidP="007813D3">
      <w:pPr>
        <w:autoSpaceDE w:val="0"/>
        <w:autoSpaceDN w:val="0"/>
        <w:adjustRightInd w:val="0"/>
        <w:jc w:val="center"/>
        <w:rPr>
          <w:rFonts w:ascii="Arial" w:hAnsi="Arial" w:cs="Arial"/>
          <w:b/>
          <w:sz w:val="20"/>
          <w:szCs w:val="18"/>
          <w:lang w:val="es-MX"/>
        </w:rPr>
      </w:pPr>
    </w:p>
    <w:p w:rsidR="007813D3" w:rsidRPr="002D1B57" w:rsidRDefault="007813D3" w:rsidP="007813D3">
      <w:pPr>
        <w:autoSpaceDE w:val="0"/>
        <w:autoSpaceDN w:val="0"/>
        <w:adjustRightInd w:val="0"/>
        <w:jc w:val="center"/>
        <w:rPr>
          <w:rFonts w:ascii="Arial" w:hAnsi="Arial" w:cs="Arial"/>
          <w:b/>
          <w:sz w:val="20"/>
          <w:szCs w:val="18"/>
          <w:lang w:val="es-MX"/>
        </w:rPr>
      </w:pPr>
    </w:p>
    <w:p w:rsidR="007813D3" w:rsidRPr="00477A65" w:rsidRDefault="007813D3" w:rsidP="007813D3">
      <w:pPr>
        <w:autoSpaceDE w:val="0"/>
        <w:autoSpaceDN w:val="0"/>
        <w:adjustRightInd w:val="0"/>
        <w:jc w:val="center"/>
        <w:rPr>
          <w:rFonts w:ascii="Arial" w:hAnsi="Arial" w:cs="Arial"/>
          <w:b/>
          <w:sz w:val="20"/>
          <w:szCs w:val="18"/>
          <w:lang w:val="es-MX"/>
        </w:rPr>
      </w:pPr>
      <w:r w:rsidRPr="00477A65">
        <w:rPr>
          <w:rFonts w:ascii="Arial" w:hAnsi="Arial" w:cs="Arial"/>
          <w:b/>
          <w:sz w:val="20"/>
          <w:szCs w:val="18"/>
          <w:lang w:val="es-MX"/>
        </w:rPr>
        <w:t>NOMBRE Y FIRMA DEL REPRESENTA</w:t>
      </w:r>
      <w:r>
        <w:rPr>
          <w:rFonts w:ascii="Arial" w:hAnsi="Arial" w:cs="Arial"/>
          <w:b/>
          <w:sz w:val="20"/>
          <w:szCs w:val="18"/>
          <w:lang w:val="es-MX"/>
        </w:rPr>
        <w:t>N</w:t>
      </w:r>
      <w:r w:rsidRPr="00477A65">
        <w:rPr>
          <w:rFonts w:ascii="Arial" w:hAnsi="Arial" w:cs="Arial"/>
          <w:b/>
          <w:sz w:val="20"/>
          <w:szCs w:val="18"/>
          <w:lang w:val="es-MX"/>
        </w:rPr>
        <w:t>TE LEGAL</w:t>
      </w:r>
    </w:p>
    <w:p w:rsidR="00B22DBA" w:rsidRDefault="00B22DBA" w:rsidP="004B508A">
      <w:pPr>
        <w:tabs>
          <w:tab w:val="left" w:pos="708"/>
          <w:tab w:val="right" w:pos="8838"/>
        </w:tabs>
        <w:rPr>
          <w:rFonts w:ascii="Century Gothic" w:hAnsi="Century Gothic" w:cs="Arial"/>
          <w:sz w:val="16"/>
          <w:szCs w:val="16"/>
        </w:rPr>
      </w:pPr>
    </w:p>
    <w:sectPr w:rsidR="00B22DBA" w:rsidSect="0058034A">
      <w:headerReference w:type="even" r:id="rId7"/>
      <w:headerReference w:type="default" r:id="rId8"/>
      <w:headerReference w:type="first" r:id="rId9"/>
      <w:pgSz w:w="12240" w:h="15840"/>
      <w:pgMar w:top="1418" w:right="153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6F18" w:rsidRDefault="004E6F18" w:rsidP="00272CF0">
      <w:r>
        <w:separator/>
      </w:r>
    </w:p>
  </w:endnote>
  <w:endnote w:type="continuationSeparator" w:id="0">
    <w:p w:rsidR="004E6F18" w:rsidRDefault="004E6F18" w:rsidP="00272C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6F18" w:rsidRDefault="004E6F18" w:rsidP="00272CF0">
      <w:r>
        <w:separator/>
      </w:r>
    </w:p>
  </w:footnote>
  <w:footnote w:type="continuationSeparator" w:id="0">
    <w:p w:rsidR="004E6F18" w:rsidRDefault="004E6F18" w:rsidP="00272C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2CF0" w:rsidRDefault="008472C6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0723019" o:spid="_x0000_s2050" type="#_x0000_t75" style="position:absolute;margin-left:0;margin-top:0;width:612pt;height:11in;z-index:-251658752;mso-position-horizontal:center;mso-position-horizontal-relative:margin;mso-position-vertical:center;mso-position-vertical-relative:margin" o:allowincell="f">
          <v:imagedata r:id="rId1" o:title="hoja_membretada_1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0F64" w:rsidRDefault="007813D3" w:rsidP="00B20F64">
    <w:pPr>
      <w:pStyle w:val="Encabezado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>
              <wp:simplePos x="0" y="0"/>
              <wp:positionH relativeFrom="column">
                <wp:posOffset>4306570</wp:posOffset>
              </wp:positionH>
              <wp:positionV relativeFrom="paragraph">
                <wp:posOffset>859155</wp:posOffset>
              </wp:positionV>
              <wp:extent cx="1469390" cy="233045"/>
              <wp:effectExtent l="0" t="4445" r="1905" b="635"/>
              <wp:wrapSquare wrapText="bothSides"/>
              <wp:docPr id="1" name="Cuadro de texto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69390" cy="233045"/>
                      </a:xfrm>
                      <a:prstGeom prst="rect">
                        <a:avLst/>
                      </a:prstGeom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813D3" w:rsidRPr="007813D3" w:rsidRDefault="007813D3" w:rsidP="007813D3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color w:val="FFFFFF"/>
                            </w:rPr>
                          </w:pPr>
                          <w:r w:rsidRPr="007813D3">
                            <w:rPr>
                              <w:rFonts w:ascii="Arial" w:hAnsi="Arial" w:cs="Arial"/>
                              <w:b/>
                              <w:color w:val="FFFFFF"/>
                            </w:rPr>
                            <w:t xml:space="preserve">  FDP05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26" type="#_x0000_t202" style="position:absolute;left:0;text-align:left;margin-left:339.1pt;margin-top:67.65pt;width:115.7pt;height:18.3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" fillcolor="#4472c4 [3204]" stroked="f">
              <v:textbox>
                <w:txbxContent>
                  <w:p w:rsidR="007813D3" w:rsidRPr="007813D3" w:rsidRDefault="007813D3" w:rsidP="007813D3">
                    <w:pPr>
                      <w:jc w:val="right"/>
                      <w:rPr>
                        <w:rFonts w:ascii="Arial" w:hAnsi="Arial" w:cs="Arial"/>
                        <w:b/>
                        <w:color w:val="FFFFFF"/>
                      </w:rPr>
                    </w:pPr>
                    <w:r w:rsidRPr="007813D3">
                      <w:rPr>
                        <w:rFonts w:ascii="Arial" w:hAnsi="Arial" w:cs="Arial"/>
                        <w:b/>
                        <w:color w:val="FFFFFF"/>
                      </w:rPr>
                      <w:t xml:space="preserve">  FDP05</w:t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752" behindDoc="1" locked="0" layoutInCell="1" allowOverlap="1">
          <wp:simplePos x="0" y="0"/>
          <wp:positionH relativeFrom="page">
            <wp:align>right</wp:align>
          </wp:positionH>
          <wp:positionV relativeFrom="paragraph">
            <wp:posOffset>-438785</wp:posOffset>
          </wp:positionV>
          <wp:extent cx="7757795" cy="10039350"/>
          <wp:effectExtent l="0" t="0" r="0" b="0"/>
          <wp:wrapNone/>
          <wp:docPr id="3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57795" cy="10039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2CF0" w:rsidRDefault="008472C6">
    <w:pPr>
      <w:pStyle w:val="Encabezado"/>
    </w:pPr>
    <w:r>
      <w:rPr>
        <w:noProof/>
        <w:lang w:eastAsia="es-MX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50723018" o:spid="_x0000_s2049" type="#_x0000_t75" style="position:absolute;margin-left:0;margin-top:0;width:612pt;height:11in;z-index:-251659776;mso-position-horizontal:center;mso-position-horizontal-relative:margin;mso-position-vertical:center;mso-position-vertical-relative:margin" o:allowincell="f">
          <v:imagedata r:id="rId1" o:title="hoja_membretada_1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8C225E"/>
    <w:multiLevelType w:val="hybridMultilevel"/>
    <w:tmpl w:val="464423A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E34555"/>
    <w:multiLevelType w:val="hybridMultilevel"/>
    <w:tmpl w:val="3794AF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3D3"/>
    <w:rsid w:val="00006D4F"/>
    <w:rsid w:val="00013938"/>
    <w:rsid w:val="0002658B"/>
    <w:rsid w:val="00034FF2"/>
    <w:rsid w:val="00035B8C"/>
    <w:rsid w:val="000420CB"/>
    <w:rsid w:val="00053C3B"/>
    <w:rsid w:val="000877C3"/>
    <w:rsid w:val="000A095B"/>
    <w:rsid w:val="000A3B08"/>
    <w:rsid w:val="000B4925"/>
    <w:rsid w:val="000B719D"/>
    <w:rsid w:val="000E2D97"/>
    <w:rsid w:val="001057B6"/>
    <w:rsid w:val="00106129"/>
    <w:rsid w:val="00111522"/>
    <w:rsid w:val="0011270A"/>
    <w:rsid w:val="0012472D"/>
    <w:rsid w:val="0012624E"/>
    <w:rsid w:val="00160E6C"/>
    <w:rsid w:val="001650EE"/>
    <w:rsid w:val="0016543C"/>
    <w:rsid w:val="00167478"/>
    <w:rsid w:val="0017003B"/>
    <w:rsid w:val="0017279C"/>
    <w:rsid w:val="001840E5"/>
    <w:rsid w:val="00186F1E"/>
    <w:rsid w:val="00195272"/>
    <w:rsid w:val="001953FC"/>
    <w:rsid w:val="00195AFB"/>
    <w:rsid w:val="001A2552"/>
    <w:rsid w:val="001C447F"/>
    <w:rsid w:val="001E5033"/>
    <w:rsid w:val="001F168D"/>
    <w:rsid w:val="001F4CA9"/>
    <w:rsid w:val="001F6C82"/>
    <w:rsid w:val="0020220E"/>
    <w:rsid w:val="002037B6"/>
    <w:rsid w:val="00205CF2"/>
    <w:rsid w:val="00210F90"/>
    <w:rsid w:val="00222E2F"/>
    <w:rsid w:val="00224247"/>
    <w:rsid w:val="00233901"/>
    <w:rsid w:val="00244C24"/>
    <w:rsid w:val="002463CD"/>
    <w:rsid w:val="00261AD6"/>
    <w:rsid w:val="00272CF0"/>
    <w:rsid w:val="002764B6"/>
    <w:rsid w:val="002837B5"/>
    <w:rsid w:val="002906AE"/>
    <w:rsid w:val="002A3C21"/>
    <w:rsid w:val="002A6CAC"/>
    <w:rsid w:val="002A77E0"/>
    <w:rsid w:val="002B4913"/>
    <w:rsid w:val="002B509D"/>
    <w:rsid w:val="002B6270"/>
    <w:rsid w:val="002B79E7"/>
    <w:rsid w:val="002C237A"/>
    <w:rsid w:val="002C6E9D"/>
    <w:rsid w:val="003039F9"/>
    <w:rsid w:val="003433ED"/>
    <w:rsid w:val="00363272"/>
    <w:rsid w:val="0038448B"/>
    <w:rsid w:val="00393B28"/>
    <w:rsid w:val="003A3C79"/>
    <w:rsid w:val="003A42BA"/>
    <w:rsid w:val="003A4BD6"/>
    <w:rsid w:val="003A67D3"/>
    <w:rsid w:val="003C4887"/>
    <w:rsid w:val="003C7F45"/>
    <w:rsid w:val="003D47B9"/>
    <w:rsid w:val="003D62A4"/>
    <w:rsid w:val="003E1EBA"/>
    <w:rsid w:val="003E49E8"/>
    <w:rsid w:val="003E6A77"/>
    <w:rsid w:val="00402839"/>
    <w:rsid w:val="00405129"/>
    <w:rsid w:val="004138A9"/>
    <w:rsid w:val="00416879"/>
    <w:rsid w:val="00431BCE"/>
    <w:rsid w:val="00440753"/>
    <w:rsid w:val="0044301D"/>
    <w:rsid w:val="00465473"/>
    <w:rsid w:val="0047264E"/>
    <w:rsid w:val="0047506F"/>
    <w:rsid w:val="00494618"/>
    <w:rsid w:val="004A4F64"/>
    <w:rsid w:val="004B1E48"/>
    <w:rsid w:val="004B24EB"/>
    <w:rsid w:val="004B508A"/>
    <w:rsid w:val="004D0113"/>
    <w:rsid w:val="004E0ABD"/>
    <w:rsid w:val="004E1120"/>
    <w:rsid w:val="004E6F18"/>
    <w:rsid w:val="00504D29"/>
    <w:rsid w:val="00511644"/>
    <w:rsid w:val="00513CDF"/>
    <w:rsid w:val="005200D7"/>
    <w:rsid w:val="0053148E"/>
    <w:rsid w:val="00537162"/>
    <w:rsid w:val="0058034A"/>
    <w:rsid w:val="00583236"/>
    <w:rsid w:val="00585FDF"/>
    <w:rsid w:val="00586781"/>
    <w:rsid w:val="005876B9"/>
    <w:rsid w:val="00591790"/>
    <w:rsid w:val="005D1503"/>
    <w:rsid w:val="005D7470"/>
    <w:rsid w:val="005E15D3"/>
    <w:rsid w:val="00600809"/>
    <w:rsid w:val="00624B72"/>
    <w:rsid w:val="00624CB7"/>
    <w:rsid w:val="00632952"/>
    <w:rsid w:val="00650F28"/>
    <w:rsid w:val="00665F39"/>
    <w:rsid w:val="0068423E"/>
    <w:rsid w:val="00684C02"/>
    <w:rsid w:val="006A001E"/>
    <w:rsid w:val="006A3DFB"/>
    <w:rsid w:val="006B477B"/>
    <w:rsid w:val="006C04D0"/>
    <w:rsid w:val="006C10CA"/>
    <w:rsid w:val="006C39B3"/>
    <w:rsid w:val="006C65BD"/>
    <w:rsid w:val="006D3DDF"/>
    <w:rsid w:val="006D66D4"/>
    <w:rsid w:val="006E2594"/>
    <w:rsid w:val="006E34AF"/>
    <w:rsid w:val="006E3829"/>
    <w:rsid w:val="00700D77"/>
    <w:rsid w:val="00715822"/>
    <w:rsid w:val="00736C30"/>
    <w:rsid w:val="0074720F"/>
    <w:rsid w:val="007528D0"/>
    <w:rsid w:val="0075607B"/>
    <w:rsid w:val="007677BF"/>
    <w:rsid w:val="007757A6"/>
    <w:rsid w:val="00781363"/>
    <w:rsid w:val="007813D3"/>
    <w:rsid w:val="00786D67"/>
    <w:rsid w:val="00790907"/>
    <w:rsid w:val="007A0B0C"/>
    <w:rsid w:val="007B0E0B"/>
    <w:rsid w:val="007C2CB5"/>
    <w:rsid w:val="007D1116"/>
    <w:rsid w:val="007E1111"/>
    <w:rsid w:val="007E314D"/>
    <w:rsid w:val="007F3017"/>
    <w:rsid w:val="00802922"/>
    <w:rsid w:val="00810B8A"/>
    <w:rsid w:val="00811EE3"/>
    <w:rsid w:val="008202A5"/>
    <w:rsid w:val="008461E5"/>
    <w:rsid w:val="008472C6"/>
    <w:rsid w:val="00851954"/>
    <w:rsid w:val="0086414C"/>
    <w:rsid w:val="00866978"/>
    <w:rsid w:val="00874A4E"/>
    <w:rsid w:val="00882381"/>
    <w:rsid w:val="00885905"/>
    <w:rsid w:val="00890ECA"/>
    <w:rsid w:val="008937B7"/>
    <w:rsid w:val="008A1BB8"/>
    <w:rsid w:val="008C59CF"/>
    <w:rsid w:val="008D13D4"/>
    <w:rsid w:val="008E2824"/>
    <w:rsid w:val="008E4E59"/>
    <w:rsid w:val="008E5E7C"/>
    <w:rsid w:val="008E757B"/>
    <w:rsid w:val="0090317E"/>
    <w:rsid w:val="00920DCB"/>
    <w:rsid w:val="00972432"/>
    <w:rsid w:val="00987EE7"/>
    <w:rsid w:val="00995F8B"/>
    <w:rsid w:val="009C3E6A"/>
    <w:rsid w:val="009C5A0B"/>
    <w:rsid w:val="009D7D0B"/>
    <w:rsid w:val="00A00CBC"/>
    <w:rsid w:val="00A04F8A"/>
    <w:rsid w:val="00A12235"/>
    <w:rsid w:val="00A15ED7"/>
    <w:rsid w:val="00A237CF"/>
    <w:rsid w:val="00A30F5F"/>
    <w:rsid w:val="00A3428F"/>
    <w:rsid w:val="00A9243A"/>
    <w:rsid w:val="00A938D0"/>
    <w:rsid w:val="00AB2A01"/>
    <w:rsid w:val="00AB3D26"/>
    <w:rsid w:val="00AD3977"/>
    <w:rsid w:val="00AD7025"/>
    <w:rsid w:val="00AE30BE"/>
    <w:rsid w:val="00AE35DE"/>
    <w:rsid w:val="00AE753E"/>
    <w:rsid w:val="00AF4048"/>
    <w:rsid w:val="00B202C8"/>
    <w:rsid w:val="00B20F64"/>
    <w:rsid w:val="00B21ED5"/>
    <w:rsid w:val="00B22DBA"/>
    <w:rsid w:val="00B37A36"/>
    <w:rsid w:val="00B4313B"/>
    <w:rsid w:val="00B66F80"/>
    <w:rsid w:val="00B71A7D"/>
    <w:rsid w:val="00B7528E"/>
    <w:rsid w:val="00B85140"/>
    <w:rsid w:val="00B90E00"/>
    <w:rsid w:val="00BB0514"/>
    <w:rsid w:val="00BC3D88"/>
    <w:rsid w:val="00BD6D56"/>
    <w:rsid w:val="00BF1601"/>
    <w:rsid w:val="00C16DBC"/>
    <w:rsid w:val="00C215FD"/>
    <w:rsid w:val="00C41C0A"/>
    <w:rsid w:val="00C41F6C"/>
    <w:rsid w:val="00C45303"/>
    <w:rsid w:val="00C65B3E"/>
    <w:rsid w:val="00C7156F"/>
    <w:rsid w:val="00C772CE"/>
    <w:rsid w:val="00C80FD2"/>
    <w:rsid w:val="00CA55DC"/>
    <w:rsid w:val="00CB36DF"/>
    <w:rsid w:val="00CB4DEE"/>
    <w:rsid w:val="00CB7CA8"/>
    <w:rsid w:val="00CC113C"/>
    <w:rsid w:val="00CC4E17"/>
    <w:rsid w:val="00CD23EA"/>
    <w:rsid w:val="00CD4A65"/>
    <w:rsid w:val="00CD6A61"/>
    <w:rsid w:val="00CF55A6"/>
    <w:rsid w:val="00CF6E35"/>
    <w:rsid w:val="00D23C49"/>
    <w:rsid w:val="00D24582"/>
    <w:rsid w:val="00D47444"/>
    <w:rsid w:val="00D56DA3"/>
    <w:rsid w:val="00D607C1"/>
    <w:rsid w:val="00D70698"/>
    <w:rsid w:val="00D72352"/>
    <w:rsid w:val="00D7757B"/>
    <w:rsid w:val="00D814BC"/>
    <w:rsid w:val="00D97B90"/>
    <w:rsid w:val="00DA0ADD"/>
    <w:rsid w:val="00DB7098"/>
    <w:rsid w:val="00DE4C2D"/>
    <w:rsid w:val="00DE78AA"/>
    <w:rsid w:val="00DF03FF"/>
    <w:rsid w:val="00E0724A"/>
    <w:rsid w:val="00E13151"/>
    <w:rsid w:val="00E22250"/>
    <w:rsid w:val="00E32C27"/>
    <w:rsid w:val="00E43498"/>
    <w:rsid w:val="00E51163"/>
    <w:rsid w:val="00E55871"/>
    <w:rsid w:val="00E677B3"/>
    <w:rsid w:val="00E7106A"/>
    <w:rsid w:val="00E76A28"/>
    <w:rsid w:val="00E832BD"/>
    <w:rsid w:val="00E86EBC"/>
    <w:rsid w:val="00EB5FFB"/>
    <w:rsid w:val="00EC52BE"/>
    <w:rsid w:val="00EC6636"/>
    <w:rsid w:val="00EC6DF2"/>
    <w:rsid w:val="00ED4BCC"/>
    <w:rsid w:val="00ED5074"/>
    <w:rsid w:val="00EF1C2F"/>
    <w:rsid w:val="00EF1D7D"/>
    <w:rsid w:val="00F10D2B"/>
    <w:rsid w:val="00F14202"/>
    <w:rsid w:val="00F23E32"/>
    <w:rsid w:val="00F371DD"/>
    <w:rsid w:val="00F40656"/>
    <w:rsid w:val="00F4256D"/>
    <w:rsid w:val="00F45FDA"/>
    <w:rsid w:val="00F47457"/>
    <w:rsid w:val="00F51284"/>
    <w:rsid w:val="00F54905"/>
    <w:rsid w:val="00F70D73"/>
    <w:rsid w:val="00FB0840"/>
    <w:rsid w:val="00FC60CE"/>
    <w:rsid w:val="00FC784A"/>
    <w:rsid w:val="00FC7F78"/>
    <w:rsid w:val="00FD24CF"/>
    <w:rsid w:val="00FE6E3B"/>
    <w:rsid w:val="00FF07A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31D0877C"/>
  <w15:docId w15:val="{FD08E4AE-1220-4463-BE49-11F5FA31C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13D3"/>
    <w:rPr>
      <w:rFonts w:eastAsia="Times New Roman"/>
      <w:sz w:val="24"/>
      <w:szCs w:val="24"/>
      <w:lang w:val="es-ES_tradnl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72CF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72CF0"/>
  </w:style>
  <w:style w:type="paragraph" w:styleId="Piedepgina">
    <w:name w:val="footer"/>
    <w:basedOn w:val="Normal"/>
    <w:link w:val="PiedepginaCar"/>
    <w:uiPriority w:val="99"/>
    <w:unhideWhenUsed/>
    <w:rsid w:val="00272CF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72CF0"/>
  </w:style>
  <w:style w:type="paragraph" w:styleId="Sinespaciado">
    <w:name w:val="No Spacing"/>
    <w:uiPriority w:val="99"/>
    <w:qFormat/>
    <w:rsid w:val="00AE30BE"/>
    <w:rPr>
      <w:rFonts w:cs="Calibri"/>
      <w:sz w:val="22"/>
      <w:szCs w:val="22"/>
      <w:lang w:val="es-E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E30B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AE30BE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4B1E48"/>
    <w:pPr>
      <w:ind w:left="720"/>
      <w:contextualSpacing/>
    </w:pPr>
  </w:style>
  <w:style w:type="paragraph" w:customStyle="1" w:styleId="Default">
    <w:name w:val="Default"/>
    <w:rsid w:val="00624CB7"/>
    <w:pPr>
      <w:autoSpaceDE w:val="0"/>
      <w:autoSpaceDN w:val="0"/>
      <w:adjustRightInd w:val="0"/>
    </w:pPr>
    <w:rPr>
      <w:rFonts w:cs="Calibri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Fuentedeprrafopredeter"/>
    <w:rsid w:val="0002658B"/>
  </w:style>
  <w:style w:type="character" w:styleId="Hipervnculo">
    <w:name w:val="Hyperlink"/>
    <w:uiPriority w:val="99"/>
    <w:unhideWhenUsed/>
    <w:rsid w:val="0002658B"/>
    <w:rPr>
      <w:color w:val="0000FF"/>
      <w:u w:val="single"/>
    </w:rPr>
  </w:style>
  <w:style w:type="table" w:styleId="Tablaconcuadrcula">
    <w:name w:val="Table Grid"/>
    <w:basedOn w:val="Tablanormal"/>
    <w:uiPriority w:val="59"/>
    <w:rsid w:val="007813D3"/>
    <w:rPr>
      <w:rFonts w:eastAsia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OMANOS">
    <w:name w:val="ROMANOS"/>
    <w:basedOn w:val="Normal"/>
    <w:rsid w:val="007813D3"/>
    <w:pPr>
      <w:tabs>
        <w:tab w:val="left" w:pos="720"/>
      </w:tabs>
      <w:spacing w:after="101" w:line="216" w:lineRule="atLeast"/>
      <w:ind w:left="720" w:hanging="432"/>
      <w:jc w:val="both"/>
    </w:pPr>
    <w:rPr>
      <w:rFonts w:ascii="Arial" w:hAnsi="Arial" w:cs="Tahoma"/>
      <w:bCs/>
      <w:sz w:val="18"/>
      <w:szCs w:val="20"/>
      <w:lang w:eastAsia="es-MX"/>
    </w:rPr>
  </w:style>
  <w:style w:type="paragraph" w:customStyle="1" w:styleId="texto">
    <w:name w:val="texto"/>
    <w:basedOn w:val="Normal"/>
    <w:rsid w:val="007813D3"/>
    <w:pPr>
      <w:spacing w:after="101" w:line="216" w:lineRule="atLeast"/>
      <w:ind w:firstLine="288"/>
      <w:jc w:val="both"/>
    </w:pPr>
    <w:rPr>
      <w:rFonts w:ascii="Arial" w:hAnsi="Arial" w:cs="Tahoma"/>
      <w:bCs/>
      <w:sz w:val="18"/>
      <w:szCs w:val="20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55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ETHERDEV\Google%20Drive\SIIGES\Hoja%20membretada%20Alfar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Hoja membretada Alfaro</Template>
  <TotalTime>4</TotalTime>
  <Pages>1</Pages>
  <Words>229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CETHERDEV</dc:creator>
  <cp:keywords/>
  <cp:lastModifiedBy>CETHERDEV</cp:lastModifiedBy>
  <cp:revision>1</cp:revision>
  <cp:lastPrinted>2018-07-09T20:25:00Z</cp:lastPrinted>
  <dcterms:created xsi:type="dcterms:W3CDTF">2019-08-29T21:46:00Z</dcterms:created>
  <dcterms:modified xsi:type="dcterms:W3CDTF">2019-08-29T21:51:00Z</dcterms:modified>
</cp:coreProperties>
</file>