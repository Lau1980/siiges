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7CD3" w:rsidRDefault="004F7CD3" w:rsidP="004F7CD3">
      <w:pPr>
        <w:rPr>
          <w:rFonts w:ascii="Century Gothic" w:hAnsi="Century Gothic" w:cs="Arial"/>
          <w:b/>
        </w:rPr>
      </w:pPr>
    </w:p>
    <w:p w:rsidR="004F7CD3" w:rsidRDefault="004F7CD3" w:rsidP="004F7CD3">
      <w:pPr>
        <w:rPr>
          <w:rFonts w:ascii="Century Gothic" w:hAnsi="Century Gothic" w:cs="Arial"/>
          <w:b/>
        </w:rPr>
      </w:pPr>
    </w:p>
    <w:p w:rsidR="004F7CD3" w:rsidRDefault="004F7CD3" w:rsidP="004F7CD3">
      <w:pPr>
        <w:rPr>
          <w:rFonts w:ascii="Century Gothic" w:hAnsi="Century Gothic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4251325</wp:posOffset>
                </wp:positionH>
                <wp:positionV relativeFrom="paragraph">
                  <wp:posOffset>143510</wp:posOffset>
                </wp:positionV>
                <wp:extent cx="1469390" cy="233045"/>
                <wp:effectExtent l="0" t="0" r="0" b="0"/>
                <wp:wrapSquare wrapText="bothSides"/>
                <wp:docPr id="1" name="Cuadro de text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9390" cy="2330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7CD3" w:rsidRPr="004F7CD3" w:rsidRDefault="004F7CD3" w:rsidP="004F7CD3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FFFFFF"/>
                                <w:lang w:val="es-ES_tradnl"/>
                              </w:rPr>
                            </w:pPr>
                            <w:r w:rsidRPr="004F7CD3">
                              <w:rPr>
                                <w:rFonts w:ascii="Arial" w:hAnsi="Arial" w:cs="Arial"/>
                                <w:b/>
                                <w:color w:val="FFFFFF"/>
                                <w:lang w:val="es-ES_tradnl"/>
                              </w:rPr>
                              <w:t>FDP04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2" o:spid="_x0000_s1026" type="#_x0000_t202" style="position:absolute;margin-left:334.75pt;margin-top:11.3pt;width:115.7pt;height:1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" fillcolor="#4472c4 [3204]" stroked="f">
                <v:textbox>
                  <w:txbxContent>
                    <w:p w:rsidR="004F7CD3" w:rsidRPr="004F7CD3" w:rsidRDefault="004F7CD3" w:rsidP="004F7CD3">
                      <w:pPr>
                        <w:jc w:val="right"/>
                        <w:rPr>
                          <w:rFonts w:ascii="Arial" w:hAnsi="Arial" w:cs="Arial"/>
                          <w:b/>
                          <w:color w:val="FFFFFF"/>
                          <w:lang w:val="es-ES_tradnl"/>
                        </w:rPr>
                      </w:pPr>
                      <w:r w:rsidRPr="004F7CD3">
                        <w:rPr>
                          <w:rFonts w:ascii="Arial" w:hAnsi="Arial" w:cs="Arial"/>
                          <w:b/>
                          <w:color w:val="FFFFFF"/>
                          <w:lang w:val="es-ES_tradnl"/>
                        </w:rPr>
                        <w:t>FDP04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F7CD3" w:rsidRDefault="004F7CD3" w:rsidP="004F7CD3">
      <w:pPr>
        <w:spacing w:line="200" w:lineRule="exact"/>
        <w:jc w:val="right"/>
        <w:rPr>
          <w:rFonts w:ascii="Arial" w:hAnsi="Arial" w:cs="Arial"/>
          <w:b/>
          <w:color w:val="4472C4" w:themeColor="accent1"/>
          <w:spacing w:val="-1"/>
          <w:lang w:val="es-MX"/>
        </w:rPr>
      </w:pPr>
    </w:p>
    <w:p w:rsidR="004F7CD3" w:rsidRDefault="004F7CD3" w:rsidP="004F7CD3">
      <w:pPr>
        <w:spacing w:line="200" w:lineRule="exact"/>
        <w:jc w:val="right"/>
        <w:rPr>
          <w:rFonts w:ascii="Arial" w:hAnsi="Arial" w:cs="Arial"/>
          <w:b/>
          <w:color w:val="4472C4" w:themeColor="accent1"/>
          <w:spacing w:val="-1"/>
          <w:lang w:val="es-MX"/>
        </w:rPr>
      </w:pPr>
    </w:p>
    <w:p w:rsidR="004F7CD3" w:rsidRPr="004F7CD3" w:rsidRDefault="004F7CD3" w:rsidP="004F7CD3">
      <w:pPr>
        <w:spacing w:line="200" w:lineRule="exact"/>
        <w:jc w:val="right"/>
        <w:rPr>
          <w:rFonts w:ascii="Arial" w:hAnsi="Arial" w:cs="Arial"/>
          <w:b/>
          <w:color w:val="4472C4" w:themeColor="accent1"/>
          <w:spacing w:val="-1"/>
          <w:lang w:val="es-MX"/>
        </w:rPr>
      </w:pPr>
      <w:r w:rsidRPr="004F7CD3">
        <w:rPr>
          <w:rFonts w:ascii="Arial" w:hAnsi="Arial" w:cs="Arial"/>
          <w:b/>
          <w:color w:val="4472C4" w:themeColor="accent1"/>
          <w:spacing w:val="-1"/>
          <w:lang w:val="es-MX"/>
        </w:rPr>
        <w:t>PROPUESTA HEMEROBIBLIOGRAFICA</w:t>
      </w:r>
    </w:p>
    <w:p w:rsidR="004F7CD3" w:rsidRDefault="004F7CD3" w:rsidP="004F7CD3">
      <w:pPr>
        <w:spacing w:line="200" w:lineRule="exact"/>
        <w:jc w:val="center"/>
        <w:rPr>
          <w:rFonts w:ascii="Arial" w:hAnsi="Arial" w:cs="Arial"/>
          <w:b/>
          <w:color w:val="C00000"/>
          <w:spacing w:val="-1"/>
          <w:lang w:val="es-MX"/>
        </w:rPr>
      </w:pPr>
    </w:p>
    <w:p w:rsidR="004F7CD3" w:rsidRPr="004F7CD3" w:rsidRDefault="004F7CD3" w:rsidP="004F7CD3">
      <w:pPr>
        <w:spacing w:line="200" w:lineRule="exact"/>
        <w:jc w:val="both"/>
        <w:rPr>
          <w:rFonts w:ascii="Arial" w:hAnsi="Arial" w:cs="Arial"/>
          <w:bCs/>
          <w:color w:val="A6A6A6" w:themeColor="background1" w:themeShade="A6"/>
          <w:spacing w:val="-1"/>
          <w:sz w:val="18"/>
          <w:szCs w:val="18"/>
          <w:lang w:val="es-MX"/>
        </w:rPr>
      </w:pPr>
      <w:r w:rsidRPr="004F7CD3">
        <w:rPr>
          <w:rFonts w:ascii="Arial" w:hAnsi="Arial" w:cs="Arial"/>
          <w:bCs/>
          <w:color w:val="A6A6A6" w:themeColor="background1" w:themeShade="A6"/>
          <w:spacing w:val="-1"/>
          <w:sz w:val="18"/>
          <w:szCs w:val="18"/>
          <w:lang w:val="es-MX"/>
        </w:rPr>
        <w:t>(LA PROPUESTA HEMEROBIBLIOGRÁFICA DEBERÁ SER NO MAYOR A CINCO AÑOS O DE LO CONTRARIO SE ANEXARÁ UNA JUSTIFICACIÓN DEL PORQUE DE LA PROPUESTA)</w:t>
      </w:r>
    </w:p>
    <w:p w:rsidR="004F7CD3" w:rsidRPr="007A6F52" w:rsidRDefault="004F7CD3" w:rsidP="004F7CD3">
      <w:pPr>
        <w:spacing w:line="200" w:lineRule="exact"/>
        <w:jc w:val="center"/>
        <w:rPr>
          <w:rFonts w:ascii="Arial" w:hAnsi="Arial" w:cs="Arial"/>
          <w:b/>
          <w:color w:val="C00000"/>
          <w:spacing w:val="-1"/>
          <w:lang w:val="es-MX"/>
        </w:rPr>
      </w:pPr>
    </w:p>
    <w:p w:rsidR="004F7CD3" w:rsidRPr="007A6F52" w:rsidRDefault="004F7CD3" w:rsidP="004F7CD3">
      <w:pPr>
        <w:ind w:right="142"/>
        <w:rPr>
          <w:rFonts w:ascii="Arial" w:hAnsi="Arial" w:cs="Arial"/>
          <w:b/>
          <w:sz w:val="18"/>
          <w:szCs w:val="18"/>
          <w:lang w:val="es-MX"/>
        </w:rPr>
      </w:pPr>
      <w:r>
        <w:rPr>
          <w:rFonts w:ascii="Arial" w:hAnsi="Arial" w:cs="Arial"/>
          <w:b/>
          <w:sz w:val="18"/>
          <w:szCs w:val="18"/>
          <w:lang w:val="es-MX"/>
        </w:rPr>
        <w:t>NÚ</w:t>
      </w:r>
      <w:r w:rsidRPr="007A6F52">
        <w:rPr>
          <w:rFonts w:ascii="Arial" w:hAnsi="Arial" w:cs="Arial"/>
          <w:b/>
          <w:sz w:val="18"/>
          <w:szCs w:val="18"/>
          <w:lang w:val="es-MX"/>
        </w:rPr>
        <w:t>MERO TOTAL DE EJEMPLARES DE LA BIBLIOTECA INSTITUCIONAL:</w:t>
      </w:r>
    </w:p>
    <w:p w:rsidR="004F7CD3" w:rsidRPr="004F7CD3" w:rsidRDefault="004F7CD3" w:rsidP="004F7CD3">
      <w:pPr>
        <w:ind w:right="142"/>
        <w:rPr>
          <w:rFonts w:ascii="Arial" w:hAnsi="Arial" w:cs="Arial"/>
          <w:color w:val="808080"/>
          <w:sz w:val="18"/>
          <w:szCs w:val="18"/>
          <w:lang w:val="es-MX"/>
        </w:rPr>
      </w:pPr>
      <w:r w:rsidRPr="004F7CD3">
        <w:rPr>
          <w:rFonts w:ascii="Arial" w:hAnsi="Arial" w:cs="Arial"/>
          <w:color w:val="808080"/>
          <w:sz w:val="18"/>
          <w:szCs w:val="18"/>
          <w:lang w:val="es-MX"/>
        </w:rPr>
        <w:t>(INCLUYENDO OTROS PROGRAMAS)</w:t>
      </w:r>
    </w:p>
    <w:p w:rsidR="004F7CD3" w:rsidRPr="007A6F52" w:rsidRDefault="004F7CD3" w:rsidP="004F7CD3">
      <w:pPr>
        <w:ind w:right="142"/>
        <w:rPr>
          <w:rFonts w:ascii="Arial" w:hAnsi="Arial" w:cs="Arial"/>
          <w:sz w:val="18"/>
          <w:szCs w:val="18"/>
          <w:lang w:val="es-MX"/>
        </w:rPr>
      </w:pPr>
    </w:p>
    <w:p w:rsidR="004F7CD3" w:rsidRPr="007A6F52" w:rsidRDefault="004F7CD3" w:rsidP="004F7CD3">
      <w:pPr>
        <w:ind w:right="142"/>
        <w:rPr>
          <w:rFonts w:ascii="Arial" w:hAnsi="Arial" w:cs="Arial"/>
          <w:b/>
          <w:sz w:val="18"/>
          <w:szCs w:val="18"/>
          <w:lang w:val="es-MX"/>
        </w:rPr>
      </w:pPr>
      <w:r w:rsidRPr="007A6F52">
        <w:rPr>
          <w:rFonts w:ascii="Arial" w:hAnsi="Arial" w:cs="Arial"/>
          <w:b/>
          <w:sz w:val="18"/>
          <w:szCs w:val="18"/>
          <w:lang w:val="es-MX"/>
        </w:rPr>
        <w:t>CONVENIOS ESTABLECIDOS CON BIBLIOTECAS VIRTUALES:</w:t>
      </w:r>
      <w:bookmarkStart w:id="0" w:name="_GoBack"/>
      <w:bookmarkEnd w:id="0"/>
    </w:p>
    <w:p w:rsidR="004F7CD3" w:rsidRPr="007A6F52" w:rsidRDefault="004F7CD3" w:rsidP="004F7CD3">
      <w:pPr>
        <w:ind w:right="142"/>
        <w:jc w:val="center"/>
        <w:rPr>
          <w:rFonts w:ascii="Arial" w:hAnsi="Arial" w:cs="Arial"/>
          <w:sz w:val="18"/>
          <w:szCs w:val="18"/>
          <w:lang w:val="es-MX"/>
        </w:rPr>
      </w:pPr>
    </w:p>
    <w:p w:rsidR="004F7CD3" w:rsidRPr="007A6F52" w:rsidRDefault="004F7CD3" w:rsidP="004F7CD3">
      <w:pPr>
        <w:ind w:right="142"/>
        <w:jc w:val="center"/>
        <w:rPr>
          <w:rFonts w:ascii="Arial" w:hAnsi="Arial" w:cs="Arial"/>
          <w:b/>
          <w:sz w:val="18"/>
          <w:szCs w:val="18"/>
          <w:lang w:val="es-MX"/>
        </w:rPr>
      </w:pPr>
    </w:p>
    <w:p w:rsidR="004F7CD3" w:rsidRPr="004F7CD3" w:rsidRDefault="004F7CD3" w:rsidP="004F7CD3">
      <w:pPr>
        <w:ind w:right="142"/>
        <w:jc w:val="center"/>
        <w:rPr>
          <w:rFonts w:ascii="Arial" w:hAnsi="Arial" w:cs="Arial"/>
          <w:b/>
          <w:color w:val="7F7F7F"/>
          <w:sz w:val="18"/>
          <w:szCs w:val="18"/>
          <w:lang w:val="es-MX"/>
        </w:rPr>
      </w:pPr>
      <w:r w:rsidRPr="004F7CD3">
        <w:rPr>
          <w:rFonts w:ascii="Arial" w:hAnsi="Arial" w:cs="Arial"/>
          <w:b/>
          <w:color w:val="7F7F7F"/>
          <w:sz w:val="18"/>
          <w:szCs w:val="18"/>
          <w:lang w:val="es-MX"/>
        </w:rPr>
        <w:t>PROGRAMA DE ESTUDIOS PARA LA/EL NIVEL, NOMBRE Y MODALIDAD</w:t>
      </w:r>
    </w:p>
    <w:p w:rsidR="004F7CD3" w:rsidRPr="00DD7D67" w:rsidRDefault="004F7CD3" w:rsidP="004F7CD3">
      <w:pPr>
        <w:ind w:right="142"/>
        <w:jc w:val="center"/>
        <w:rPr>
          <w:rFonts w:ascii="Arial" w:hAnsi="Arial" w:cs="Arial"/>
          <w:b/>
          <w:sz w:val="18"/>
          <w:szCs w:val="18"/>
        </w:rPr>
      </w:pPr>
      <w:r w:rsidRPr="004F7CD3">
        <w:rPr>
          <w:rFonts w:ascii="Arial" w:hAnsi="Arial" w:cs="Arial"/>
          <w:b/>
          <w:color w:val="7F7F7F"/>
          <w:sz w:val="18"/>
          <w:szCs w:val="18"/>
        </w:rPr>
        <w:t xml:space="preserve">NOMBRE DE LA INSTITUCIÓN </w:t>
      </w:r>
    </w:p>
    <w:tbl>
      <w:tblPr>
        <w:tblpPr w:leftFromText="141" w:rightFromText="141" w:vertAnchor="text" w:horzAnchor="page" w:tblpX="1332" w:tblpY="102"/>
        <w:tblW w:w="9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720"/>
        <w:gridCol w:w="2260"/>
        <w:gridCol w:w="2080"/>
        <w:gridCol w:w="1360"/>
        <w:gridCol w:w="900"/>
      </w:tblGrid>
      <w:tr w:rsidR="004F7CD3" w:rsidRPr="004413B4" w:rsidTr="0093375E">
        <w:trPr>
          <w:trHeight w:val="240"/>
        </w:trPr>
        <w:tc>
          <w:tcPr>
            <w:tcW w:w="72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NOMBRE DE LA ASIGNATURA O UNIDAD DE APRENDIZAJE</w:t>
            </w:r>
          </w:p>
        </w:tc>
        <w:tc>
          <w:tcPr>
            <w:tcW w:w="2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CLAVE</w:t>
            </w:r>
          </w:p>
        </w:tc>
      </w:tr>
      <w:tr w:rsidR="004F7CD3" w:rsidRPr="004413B4" w:rsidTr="0093375E">
        <w:trPr>
          <w:trHeight w:val="240"/>
        </w:trPr>
        <w:tc>
          <w:tcPr>
            <w:tcW w:w="72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Cs/>
                <w:color w:val="595959"/>
                <w:sz w:val="18"/>
                <w:szCs w:val="18"/>
                <w:lang w:val="es-MX" w:eastAsia="es-MX"/>
              </w:rPr>
            </w:pPr>
            <w:r w:rsidRPr="004F7CD3">
              <w:rPr>
                <w:rFonts w:ascii="Arial" w:eastAsia="Times New Roman" w:hAnsi="Arial" w:cs="Arial"/>
                <w:iCs/>
                <w:color w:val="808080"/>
                <w:sz w:val="16"/>
                <w:szCs w:val="18"/>
                <w:lang w:val="es-MX" w:eastAsia="es-MX"/>
              </w:rPr>
              <w:t>ESCRIBE AQUI</w:t>
            </w:r>
          </w:p>
        </w:tc>
        <w:tc>
          <w:tcPr>
            <w:tcW w:w="2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  <w:t>EJEMPLARES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TIPO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TÍTULO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AUTOR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EDITORIAL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AÑO</w:t>
            </w:r>
          </w:p>
        </w:tc>
      </w:tr>
      <w:tr w:rsidR="004F7CD3" w:rsidRPr="004413B4" w:rsidTr="0093375E">
        <w:trPr>
          <w:trHeight w:val="238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  <w:t>#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F7CD3" w:rsidRDefault="004F7CD3" w:rsidP="0093375E">
            <w:pPr>
              <w:jc w:val="center"/>
              <w:rPr>
                <w:rFonts w:ascii="Arial" w:eastAsia="Times New Roman" w:hAnsi="Arial" w:cs="Arial"/>
                <w:color w:val="808080"/>
                <w:sz w:val="15"/>
                <w:szCs w:val="18"/>
                <w:lang w:val="es-MX" w:eastAsia="es-MX"/>
              </w:rPr>
            </w:pPr>
            <w:r w:rsidRPr="004F7CD3">
              <w:rPr>
                <w:rFonts w:ascii="Arial" w:eastAsia="Times New Roman" w:hAnsi="Arial" w:cs="Arial"/>
                <w:color w:val="808080"/>
                <w:sz w:val="13"/>
                <w:szCs w:val="18"/>
                <w:lang w:val="es-MX" w:eastAsia="es-MX"/>
              </w:rPr>
              <w:t>LIBRO, REVISTA, TESIS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52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38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40"/>
        </w:trPr>
        <w:tc>
          <w:tcPr>
            <w:tcW w:w="72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NOMBRE DE LA ASIGNATURA O UNIDAD DE APRENDIZAJE</w:t>
            </w:r>
          </w:p>
        </w:tc>
        <w:tc>
          <w:tcPr>
            <w:tcW w:w="2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CLAVE</w:t>
            </w:r>
          </w:p>
        </w:tc>
      </w:tr>
      <w:tr w:rsidR="004F7CD3" w:rsidRPr="004413B4" w:rsidTr="0093375E">
        <w:trPr>
          <w:trHeight w:val="240"/>
        </w:trPr>
        <w:tc>
          <w:tcPr>
            <w:tcW w:w="72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Cs/>
                <w:color w:val="595959"/>
                <w:sz w:val="18"/>
                <w:szCs w:val="18"/>
                <w:lang w:val="es-MX" w:eastAsia="es-MX"/>
              </w:rPr>
            </w:pPr>
            <w:r w:rsidRPr="004F7CD3">
              <w:rPr>
                <w:rFonts w:ascii="Arial" w:eastAsia="Times New Roman" w:hAnsi="Arial" w:cs="Arial"/>
                <w:iCs/>
                <w:color w:val="808080"/>
                <w:sz w:val="16"/>
                <w:szCs w:val="18"/>
                <w:lang w:val="es-MX" w:eastAsia="es-MX"/>
              </w:rPr>
              <w:t>ESCRIBE AQUI</w:t>
            </w:r>
          </w:p>
        </w:tc>
        <w:tc>
          <w:tcPr>
            <w:tcW w:w="2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8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  <w:t>EJEMPLARES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TIPO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TÍTULO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AUTOR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EDITORIAL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AÑO</w:t>
            </w:r>
          </w:p>
        </w:tc>
      </w:tr>
      <w:tr w:rsidR="004F7CD3" w:rsidRPr="004413B4" w:rsidTr="0093375E">
        <w:trPr>
          <w:trHeight w:val="252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  <w:t>#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  <w:r w:rsidRPr="004F7CD3">
              <w:rPr>
                <w:rFonts w:ascii="Arial" w:eastAsia="Times New Roman" w:hAnsi="Arial" w:cs="Arial"/>
                <w:color w:val="808080"/>
                <w:sz w:val="13"/>
                <w:szCs w:val="18"/>
                <w:lang w:val="es-MX" w:eastAsia="es-MX"/>
              </w:rPr>
              <w:t>LIBRO, REVISTA, TESIS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308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66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40"/>
        </w:trPr>
        <w:tc>
          <w:tcPr>
            <w:tcW w:w="72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NOMBRE DE LA ASIGNATURA O UNIDAD DE APRENDIZAJE</w:t>
            </w:r>
          </w:p>
        </w:tc>
        <w:tc>
          <w:tcPr>
            <w:tcW w:w="2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CLAVE</w:t>
            </w:r>
          </w:p>
        </w:tc>
      </w:tr>
      <w:tr w:rsidR="004F7CD3" w:rsidRPr="004413B4" w:rsidTr="0093375E">
        <w:trPr>
          <w:trHeight w:val="240"/>
        </w:trPr>
        <w:tc>
          <w:tcPr>
            <w:tcW w:w="72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Cs/>
                <w:color w:val="595959"/>
                <w:sz w:val="18"/>
                <w:szCs w:val="18"/>
                <w:lang w:val="es-MX" w:eastAsia="es-MX"/>
              </w:rPr>
            </w:pPr>
            <w:r w:rsidRPr="004F7CD3">
              <w:rPr>
                <w:rFonts w:ascii="Arial" w:eastAsia="Times New Roman" w:hAnsi="Arial" w:cs="Arial"/>
                <w:iCs/>
                <w:color w:val="808080"/>
                <w:sz w:val="16"/>
                <w:szCs w:val="18"/>
                <w:lang w:val="es-MX" w:eastAsia="es-MX"/>
              </w:rPr>
              <w:t>ESCRIBE AQUI</w:t>
            </w:r>
          </w:p>
        </w:tc>
        <w:tc>
          <w:tcPr>
            <w:tcW w:w="2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  <w:t>EJEMPLARES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TIPO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TÍTULO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AUTOR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EDITORIAL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AÑO</w:t>
            </w:r>
          </w:p>
        </w:tc>
      </w:tr>
      <w:tr w:rsidR="004F7CD3" w:rsidRPr="004413B4" w:rsidTr="0093375E">
        <w:trPr>
          <w:trHeight w:val="238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  <w:t>#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F7CD3" w:rsidRDefault="004F7CD3" w:rsidP="0093375E">
            <w:pPr>
              <w:jc w:val="center"/>
              <w:rPr>
                <w:rFonts w:ascii="Arial" w:eastAsia="Times New Roman" w:hAnsi="Arial" w:cs="Arial"/>
                <w:color w:val="808080"/>
                <w:sz w:val="15"/>
                <w:szCs w:val="18"/>
                <w:lang w:val="es-MX" w:eastAsia="es-MX"/>
              </w:rPr>
            </w:pPr>
            <w:r w:rsidRPr="004F7CD3">
              <w:rPr>
                <w:rFonts w:ascii="Arial" w:eastAsia="Times New Roman" w:hAnsi="Arial" w:cs="Arial"/>
                <w:color w:val="808080"/>
                <w:sz w:val="13"/>
                <w:szCs w:val="18"/>
                <w:lang w:val="es-MX" w:eastAsia="es-MX"/>
              </w:rPr>
              <w:t>LIBRO, REVISTA, TESIS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52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38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40"/>
        </w:trPr>
        <w:tc>
          <w:tcPr>
            <w:tcW w:w="72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NOMBRE DE LA ASIGNATURA O UNIDAD DE APRENDIZAJE</w:t>
            </w:r>
          </w:p>
        </w:tc>
        <w:tc>
          <w:tcPr>
            <w:tcW w:w="2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CLAVE</w:t>
            </w:r>
          </w:p>
        </w:tc>
      </w:tr>
      <w:tr w:rsidR="004F7CD3" w:rsidRPr="004413B4" w:rsidTr="0093375E">
        <w:trPr>
          <w:trHeight w:val="240"/>
        </w:trPr>
        <w:tc>
          <w:tcPr>
            <w:tcW w:w="72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Cs/>
                <w:color w:val="595959"/>
                <w:sz w:val="18"/>
                <w:szCs w:val="18"/>
                <w:lang w:val="es-MX" w:eastAsia="es-MX"/>
              </w:rPr>
            </w:pPr>
            <w:r w:rsidRPr="004F7CD3">
              <w:rPr>
                <w:rFonts w:ascii="Arial" w:eastAsia="Times New Roman" w:hAnsi="Arial" w:cs="Arial"/>
                <w:iCs/>
                <w:color w:val="808080"/>
                <w:sz w:val="16"/>
                <w:szCs w:val="18"/>
                <w:lang w:val="es-MX" w:eastAsia="es-MX"/>
              </w:rPr>
              <w:t>ESCRIBE AQUI</w:t>
            </w:r>
          </w:p>
        </w:tc>
        <w:tc>
          <w:tcPr>
            <w:tcW w:w="2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8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  <w:r w:rsidRPr="004413B4"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  <w:t>EJEMPLARES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TIPO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TÍTULO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AUTOR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EDITORIAL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7A6F52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8"/>
                <w:lang w:val="es-MX" w:eastAsia="es-MX"/>
              </w:rPr>
            </w:pPr>
            <w:r w:rsidRPr="007A6F52">
              <w:rPr>
                <w:rFonts w:ascii="Arial" w:eastAsia="Times New Roman" w:hAnsi="Arial" w:cs="Arial"/>
                <w:color w:val="000000"/>
                <w:sz w:val="16"/>
                <w:szCs w:val="18"/>
                <w:lang w:val="es-MX" w:eastAsia="es-MX"/>
              </w:rPr>
              <w:t>AÑO</w:t>
            </w:r>
          </w:p>
        </w:tc>
      </w:tr>
      <w:tr w:rsidR="004F7CD3" w:rsidRPr="004413B4" w:rsidTr="0093375E">
        <w:trPr>
          <w:trHeight w:val="252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  <w:t>#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  <w:r w:rsidRPr="004F7CD3">
              <w:rPr>
                <w:rFonts w:ascii="Arial" w:eastAsia="Times New Roman" w:hAnsi="Arial" w:cs="Arial"/>
                <w:color w:val="808080"/>
                <w:sz w:val="13"/>
                <w:szCs w:val="18"/>
                <w:lang w:val="es-MX" w:eastAsia="es-MX"/>
              </w:rPr>
              <w:t>LIBRO, REVISTA, TESIS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308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F7CD3" w:rsidRPr="004413B4" w:rsidTr="0093375E">
        <w:trPr>
          <w:trHeight w:val="266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F7CD3" w:rsidRPr="00361FBE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  <w:lang w:val="es-MX"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F7CD3" w:rsidRPr="004413B4" w:rsidRDefault="004F7CD3" w:rsidP="0093375E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  <w:lang w:val="es-MX" w:eastAsia="es-MX"/>
              </w:rPr>
            </w:pPr>
          </w:p>
        </w:tc>
      </w:tr>
    </w:tbl>
    <w:p w:rsidR="004F7CD3" w:rsidRPr="004F7CD3" w:rsidRDefault="004F7CD3" w:rsidP="004F7CD3">
      <w:pPr>
        <w:spacing w:line="200" w:lineRule="exact"/>
        <w:ind w:left="284"/>
        <w:rPr>
          <w:rFonts w:ascii="Arial" w:eastAsia="Arial" w:hAnsi="Arial" w:cs="Arial"/>
          <w:i/>
          <w:color w:val="808080"/>
          <w:sz w:val="18"/>
          <w:szCs w:val="18"/>
          <w:lang w:val="es-MX"/>
        </w:rPr>
      </w:pPr>
      <w:r w:rsidRPr="004F7CD3">
        <w:rPr>
          <w:rFonts w:ascii="Arial" w:eastAsia="Arial" w:hAnsi="Arial" w:cs="Arial"/>
          <w:i/>
          <w:color w:val="808080"/>
          <w:sz w:val="18"/>
          <w:szCs w:val="18"/>
          <w:lang w:val="es-MX"/>
        </w:rPr>
        <w:t xml:space="preserve">  </w:t>
      </w:r>
    </w:p>
    <w:p w:rsidR="004F7CD3" w:rsidRPr="004F7CD3" w:rsidRDefault="004F7CD3" w:rsidP="004F7CD3">
      <w:pPr>
        <w:spacing w:line="200" w:lineRule="exact"/>
        <w:ind w:left="284"/>
        <w:jc w:val="center"/>
        <w:rPr>
          <w:rFonts w:ascii="Arial" w:eastAsia="Arial" w:hAnsi="Arial" w:cs="Arial"/>
          <w:color w:val="808080"/>
          <w:sz w:val="18"/>
          <w:szCs w:val="18"/>
          <w:lang w:val="es-MX"/>
        </w:rPr>
      </w:pPr>
      <w:r w:rsidRPr="004F7CD3">
        <w:rPr>
          <w:rFonts w:ascii="Arial" w:eastAsia="Arial" w:hAnsi="Arial" w:cs="Arial"/>
          <w:color w:val="808080"/>
          <w:sz w:val="18"/>
          <w:szCs w:val="18"/>
          <w:lang w:val="es-MX"/>
        </w:rPr>
        <w:t>AGREGAR TODAS LAS ASIGNATURAS Y CLAVES DEL PLAN DE ESTUDIOS</w:t>
      </w:r>
    </w:p>
    <w:p w:rsidR="004F7CD3" w:rsidRPr="004F7CD3" w:rsidRDefault="004F7CD3" w:rsidP="004F7CD3">
      <w:pPr>
        <w:spacing w:line="200" w:lineRule="exact"/>
        <w:ind w:left="284"/>
        <w:jc w:val="center"/>
        <w:rPr>
          <w:rFonts w:ascii="Arial" w:eastAsia="Arial" w:hAnsi="Arial" w:cs="Arial"/>
          <w:color w:val="808080"/>
          <w:sz w:val="18"/>
          <w:szCs w:val="18"/>
          <w:lang w:val="es-MX"/>
        </w:rPr>
      </w:pPr>
    </w:p>
    <w:p w:rsidR="004F7CD3" w:rsidRPr="004F7CD3" w:rsidRDefault="004F7CD3" w:rsidP="004F7CD3">
      <w:pPr>
        <w:spacing w:line="200" w:lineRule="exact"/>
        <w:ind w:left="284"/>
        <w:jc w:val="center"/>
        <w:rPr>
          <w:rFonts w:ascii="Arial" w:eastAsia="Arial" w:hAnsi="Arial" w:cs="Arial"/>
          <w:color w:val="808080"/>
          <w:sz w:val="18"/>
          <w:szCs w:val="18"/>
          <w:lang w:val="es-MX"/>
        </w:rPr>
      </w:pPr>
    </w:p>
    <w:p w:rsidR="004F7CD3" w:rsidRPr="004F7CD3" w:rsidRDefault="004F7CD3" w:rsidP="004F7CD3">
      <w:pPr>
        <w:spacing w:line="200" w:lineRule="exact"/>
        <w:ind w:left="284"/>
        <w:jc w:val="center"/>
        <w:rPr>
          <w:rFonts w:ascii="Arial" w:eastAsia="Arial" w:hAnsi="Arial" w:cs="Arial"/>
          <w:color w:val="808080"/>
          <w:sz w:val="18"/>
          <w:szCs w:val="18"/>
          <w:lang w:val="es-MX"/>
        </w:rPr>
      </w:pPr>
    </w:p>
    <w:p w:rsidR="004F7CD3" w:rsidRPr="00F65BD4" w:rsidRDefault="004F7CD3" w:rsidP="004F7CD3">
      <w:pPr>
        <w:spacing w:line="200" w:lineRule="exact"/>
        <w:ind w:left="284"/>
        <w:jc w:val="center"/>
        <w:rPr>
          <w:rFonts w:ascii="Arial" w:eastAsia="Arial" w:hAnsi="Arial" w:cs="Arial"/>
          <w:b/>
          <w:sz w:val="20"/>
          <w:szCs w:val="18"/>
          <w:lang w:val="es-MX"/>
        </w:rPr>
      </w:pPr>
      <w:r w:rsidRPr="00F65BD4">
        <w:rPr>
          <w:rFonts w:ascii="Arial" w:eastAsia="Arial" w:hAnsi="Arial" w:cs="Arial"/>
          <w:b/>
          <w:sz w:val="20"/>
          <w:szCs w:val="18"/>
          <w:lang w:val="es-MX"/>
        </w:rPr>
        <w:t>BAJO PROTESTA DE DECIR VERDAD</w:t>
      </w:r>
    </w:p>
    <w:p w:rsidR="004F7CD3" w:rsidRDefault="004F7CD3" w:rsidP="004F7CD3">
      <w:pPr>
        <w:spacing w:line="200" w:lineRule="exact"/>
        <w:ind w:left="284"/>
        <w:jc w:val="center"/>
        <w:rPr>
          <w:rFonts w:ascii="Arial" w:eastAsia="Arial" w:hAnsi="Arial" w:cs="Arial"/>
          <w:b/>
          <w:sz w:val="20"/>
          <w:szCs w:val="18"/>
          <w:lang w:val="es-MX"/>
        </w:rPr>
      </w:pPr>
    </w:p>
    <w:p w:rsidR="004F7CD3" w:rsidRDefault="004F7CD3" w:rsidP="004F7CD3">
      <w:pPr>
        <w:spacing w:line="200" w:lineRule="exact"/>
        <w:ind w:left="284"/>
        <w:jc w:val="center"/>
        <w:rPr>
          <w:rFonts w:ascii="Arial" w:eastAsia="Arial" w:hAnsi="Arial" w:cs="Arial"/>
          <w:b/>
          <w:sz w:val="20"/>
          <w:szCs w:val="18"/>
          <w:lang w:val="es-MX"/>
        </w:rPr>
      </w:pPr>
    </w:p>
    <w:p w:rsidR="004F7CD3" w:rsidRPr="00F65BD4" w:rsidRDefault="004F7CD3" w:rsidP="004F7CD3">
      <w:pPr>
        <w:spacing w:line="200" w:lineRule="exact"/>
        <w:ind w:left="284"/>
        <w:jc w:val="center"/>
        <w:rPr>
          <w:rFonts w:ascii="Arial" w:eastAsia="Arial" w:hAnsi="Arial" w:cs="Arial"/>
          <w:b/>
          <w:sz w:val="20"/>
          <w:szCs w:val="18"/>
          <w:lang w:val="es-MX"/>
        </w:rPr>
      </w:pPr>
    </w:p>
    <w:p w:rsidR="004F7CD3" w:rsidRPr="00F65BD4" w:rsidRDefault="004F7CD3" w:rsidP="004F7CD3">
      <w:pPr>
        <w:spacing w:line="200" w:lineRule="exact"/>
        <w:ind w:left="284"/>
        <w:jc w:val="center"/>
        <w:rPr>
          <w:rFonts w:ascii="Arial" w:eastAsia="Arial" w:hAnsi="Arial" w:cs="Arial"/>
          <w:b/>
          <w:sz w:val="20"/>
          <w:szCs w:val="18"/>
          <w:lang w:val="es-MX"/>
        </w:rPr>
      </w:pPr>
      <w:r w:rsidRPr="00F65BD4">
        <w:rPr>
          <w:rFonts w:ascii="Arial" w:eastAsia="Arial" w:hAnsi="Arial" w:cs="Arial"/>
          <w:b/>
          <w:sz w:val="20"/>
          <w:szCs w:val="18"/>
          <w:lang w:val="es-MX"/>
        </w:rPr>
        <w:t xml:space="preserve">NOMBRE Y FIRMA DEL REPRESENTANTE LEGAL </w:t>
      </w:r>
    </w:p>
    <w:p w:rsidR="00B22DBA" w:rsidRPr="004F7CD3" w:rsidRDefault="00B22DBA" w:rsidP="004F7CD3">
      <w:pPr>
        <w:rPr>
          <w:rFonts w:ascii="Century Gothic" w:hAnsi="Century Gothic" w:cs="Arial"/>
          <w:b/>
        </w:rPr>
      </w:pPr>
    </w:p>
    <w:sectPr w:rsidR="00B22DBA" w:rsidRPr="004F7CD3" w:rsidSect="0058034A">
      <w:headerReference w:type="even" r:id="rId7"/>
      <w:headerReference w:type="default" r:id="rId8"/>
      <w:headerReference w:type="first" r:id="rId9"/>
      <w:pgSz w:w="12240" w:h="15840"/>
      <w:pgMar w:top="1418" w:right="153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105F" w:rsidRDefault="0029105F" w:rsidP="00272CF0">
      <w:r>
        <w:separator/>
      </w:r>
    </w:p>
  </w:endnote>
  <w:endnote w:type="continuationSeparator" w:id="0">
    <w:p w:rsidR="0029105F" w:rsidRDefault="0029105F" w:rsidP="00272C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105F" w:rsidRDefault="0029105F" w:rsidP="00272CF0">
      <w:r>
        <w:separator/>
      </w:r>
    </w:p>
  </w:footnote>
  <w:footnote w:type="continuationSeparator" w:id="0">
    <w:p w:rsidR="0029105F" w:rsidRDefault="0029105F" w:rsidP="00272C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CF0" w:rsidRDefault="008472C6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0723019" o:spid="_x0000_s2050" type="#_x0000_t75" style="position:absolute;margin-left:0;margin-top:0;width:612pt;height:11in;z-index:-251658752;mso-position-horizontal:center;mso-position-horizontal-relative:margin;mso-position-vertical:center;mso-position-vertical-relative:margin" o:allowincell="f">
          <v:imagedata r:id="rId1" o:title="hoja_membretada_1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0F64" w:rsidRDefault="004F7CD3" w:rsidP="00B20F64">
    <w:pPr>
      <w:pStyle w:val="Encabezado"/>
      <w:jc w:val="center"/>
    </w:pPr>
    <w:r>
      <w:rPr>
        <w:noProof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-438785</wp:posOffset>
          </wp:positionV>
          <wp:extent cx="7757795" cy="10039350"/>
          <wp:effectExtent l="0" t="0" r="0" b="0"/>
          <wp:wrapNone/>
          <wp:docPr id="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7795" cy="10039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CF0" w:rsidRDefault="008472C6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0723018" o:spid="_x0000_s2049" type="#_x0000_t75" style="position:absolute;margin-left:0;margin-top:0;width:612pt;height:11in;z-index:-251659776;mso-position-horizontal:center;mso-position-horizontal-relative:margin;mso-position-vertical:center;mso-position-vertical-relative:margin" o:allowincell="f">
          <v:imagedata r:id="rId1" o:title="hoja_membretada_1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8C225E"/>
    <w:multiLevelType w:val="hybridMultilevel"/>
    <w:tmpl w:val="464423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E34555"/>
    <w:multiLevelType w:val="hybridMultilevel"/>
    <w:tmpl w:val="3794AF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CD3"/>
    <w:rsid w:val="00006D4F"/>
    <w:rsid w:val="00013938"/>
    <w:rsid w:val="0002658B"/>
    <w:rsid w:val="00034FF2"/>
    <w:rsid w:val="00035B8C"/>
    <w:rsid w:val="000420CB"/>
    <w:rsid w:val="00053C3B"/>
    <w:rsid w:val="000877C3"/>
    <w:rsid w:val="000A095B"/>
    <w:rsid w:val="000A3B08"/>
    <w:rsid w:val="000B4925"/>
    <w:rsid w:val="000B719D"/>
    <w:rsid w:val="000E2D97"/>
    <w:rsid w:val="001057B6"/>
    <w:rsid w:val="00106129"/>
    <w:rsid w:val="00111522"/>
    <w:rsid w:val="0011270A"/>
    <w:rsid w:val="0012472D"/>
    <w:rsid w:val="0012624E"/>
    <w:rsid w:val="00160E6C"/>
    <w:rsid w:val="001650EE"/>
    <w:rsid w:val="0016543C"/>
    <w:rsid w:val="00167478"/>
    <w:rsid w:val="0017003B"/>
    <w:rsid w:val="0017279C"/>
    <w:rsid w:val="001840E5"/>
    <w:rsid w:val="00186F1E"/>
    <w:rsid w:val="00195272"/>
    <w:rsid w:val="001953FC"/>
    <w:rsid w:val="00195AFB"/>
    <w:rsid w:val="001A2552"/>
    <w:rsid w:val="001C447F"/>
    <w:rsid w:val="001E5033"/>
    <w:rsid w:val="001F168D"/>
    <w:rsid w:val="001F4CA9"/>
    <w:rsid w:val="001F6C82"/>
    <w:rsid w:val="0020220E"/>
    <w:rsid w:val="002037B6"/>
    <w:rsid w:val="00205CF2"/>
    <w:rsid w:val="00210F90"/>
    <w:rsid w:val="00222E2F"/>
    <w:rsid w:val="00224247"/>
    <w:rsid w:val="00233901"/>
    <w:rsid w:val="00244C24"/>
    <w:rsid w:val="002463CD"/>
    <w:rsid w:val="00261AD6"/>
    <w:rsid w:val="00272CF0"/>
    <w:rsid w:val="002764B6"/>
    <w:rsid w:val="002837B5"/>
    <w:rsid w:val="002906AE"/>
    <w:rsid w:val="0029105F"/>
    <w:rsid w:val="002A3C21"/>
    <w:rsid w:val="002A6CAC"/>
    <w:rsid w:val="002A77E0"/>
    <w:rsid w:val="002B4913"/>
    <w:rsid w:val="002B509D"/>
    <w:rsid w:val="002B6270"/>
    <w:rsid w:val="002B79E7"/>
    <w:rsid w:val="002C237A"/>
    <w:rsid w:val="002C6E9D"/>
    <w:rsid w:val="003039F9"/>
    <w:rsid w:val="003433ED"/>
    <w:rsid w:val="00363272"/>
    <w:rsid w:val="0038448B"/>
    <w:rsid w:val="00393B28"/>
    <w:rsid w:val="003A3C79"/>
    <w:rsid w:val="003A42BA"/>
    <w:rsid w:val="003A4BD6"/>
    <w:rsid w:val="003A67D3"/>
    <w:rsid w:val="003C4887"/>
    <w:rsid w:val="003C7F45"/>
    <w:rsid w:val="003D47B9"/>
    <w:rsid w:val="003D62A4"/>
    <w:rsid w:val="003E1EBA"/>
    <w:rsid w:val="003E49E8"/>
    <w:rsid w:val="003E6A77"/>
    <w:rsid w:val="00402839"/>
    <w:rsid w:val="00405129"/>
    <w:rsid w:val="004138A9"/>
    <w:rsid w:val="00416879"/>
    <w:rsid w:val="00431BCE"/>
    <w:rsid w:val="00440753"/>
    <w:rsid w:val="0044301D"/>
    <w:rsid w:val="00465473"/>
    <w:rsid w:val="0047264E"/>
    <w:rsid w:val="0047506F"/>
    <w:rsid w:val="00494618"/>
    <w:rsid w:val="004A4F64"/>
    <w:rsid w:val="004B1E48"/>
    <w:rsid w:val="004B24EB"/>
    <w:rsid w:val="004B508A"/>
    <w:rsid w:val="004D0113"/>
    <w:rsid w:val="004E0ABD"/>
    <w:rsid w:val="004E1120"/>
    <w:rsid w:val="004F7CD3"/>
    <w:rsid w:val="00504D29"/>
    <w:rsid w:val="00511644"/>
    <w:rsid w:val="00513CDF"/>
    <w:rsid w:val="005200D7"/>
    <w:rsid w:val="0053148E"/>
    <w:rsid w:val="00537162"/>
    <w:rsid w:val="0058034A"/>
    <w:rsid w:val="00583236"/>
    <w:rsid w:val="00585FDF"/>
    <w:rsid w:val="00586781"/>
    <w:rsid w:val="005876B9"/>
    <w:rsid w:val="00591790"/>
    <w:rsid w:val="005D1503"/>
    <w:rsid w:val="005D7470"/>
    <w:rsid w:val="005E15D3"/>
    <w:rsid w:val="00600809"/>
    <w:rsid w:val="00624B72"/>
    <w:rsid w:val="00624CB7"/>
    <w:rsid w:val="00632952"/>
    <w:rsid w:val="00650F28"/>
    <w:rsid w:val="00665F39"/>
    <w:rsid w:val="0068423E"/>
    <w:rsid w:val="00684C02"/>
    <w:rsid w:val="006A001E"/>
    <w:rsid w:val="006A3DFB"/>
    <w:rsid w:val="006B477B"/>
    <w:rsid w:val="006C04D0"/>
    <w:rsid w:val="006C10CA"/>
    <w:rsid w:val="006C39B3"/>
    <w:rsid w:val="006C65BD"/>
    <w:rsid w:val="006D3DDF"/>
    <w:rsid w:val="006D66D4"/>
    <w:rsid w:val="006E2594"/>
    <w:rsid w:val="006E34AF"/>
    <w:rsid w:val="006E3829"/>
    <w:rsid w:val="00700D77"/>
    <w:rsid w:val="00715822"/>
    <w:rsid w:val="00736C30"/>
    <w:rsid w:val="0074720F"/>
    <w:rsid w:val="007528D0"/>
    <w:rsid w:val="0075607B"/>
    <w:rsid w:val="007677BF"/>
    <w:rsid w:val="007757A6"/>
    <w:rsid w:val="00781363"/>
    <w:rsid w:val="00786D67"/>
    <w:rsid w:val="00790907"/>
    <w:rsid w:val="007A0B0C"/>
    <w:rsid w:val="007B0E0B"/>
    <w:rsid w:val="007C2CB5"/>
    <w:rsid w:val="007D1116"/>
    <w:rsid w:val="007E1111"/>
    <w:rsid w:val="007E314D"/>
    <w:rsid w:val="007F3017"/>
    <w:rsid w:val="00802922"/>
    <w:rsid w:val="00810B8A"/>
    <w:rsid w:val="00811EE3"/>
    <w:rsid w:val="008202A5"/>
    <w:rsid w:val="008461E5"/>
    <w:rsid w:val="008472C6"/>
    <w:rsid w:val="00851954"/>
    <w:rsid w:val="0086414C"/>
    <w:rsid w:val="00866978"/>
    <w:rsid w:val="00874A4E"/>
    <w:rsid w:val="00882381"/>
    <w:rsid w:val="00885905"/>
    <w:rsid w:val="00890ECA"/>
    <w:rsid w:val="008937B7"/>
    <w:rsid w:val="008A1BB8"/>
    <w:rsid w:val="008C59CF"/>
    <w:rsid w:val="008D13D4"/>
    <w:rsid w:val="008E2824"/>
    <w:rsid w:val="008E4E59"/>
    <w:rsid w:val="008E5E7C"/>
    <w:rsid w:val="008E757B"/>
    <w:rsid w:val="0090317E"/>
    <w:rsid w:val="00920DCB"/>
    <w:rsid w:val="00972432"/>
    <w:rsid w:val="00987EE7"/>
    <w:rsid w:val="00995F8B"/>
    <w:rsid w:val="009C3E6A"/>
    <w:rsid w:val="009C5A0B"/>
    <w:rsid w:val="009D7D0B"/>
    <w:rsid w:val="00A00CBC"/>
    <w:rsid w:val="00A04F8A"/>
    <w:rsid w:val="00A12235"/>
    <w:rsid w:val="00A15ED7"/>
    <w:rsid w:val="00A237CF"/>
    <w:rsid w:val="00A30F5F"/>
    <w:rsid w:val="00A3428F"/>
    <w:rsid w:val="00A9243A"/>
    <w:rsid w:val="00A938D0"/>
    <w:rsid w:val="00AB2A01"/>
    <w:rsid w:val="00AB3D26"/>
    <w:rsid w:val="00AD3977"/>
    <w:rsid w:val="00AD7025"/>
    <w:rsid w:val="00AE30BE"/>
    <w:rsid w:val="00AE35DE"/>
    <w:rsid w:val="00AE753E"/>
    <w:rsid w:val="00AF4048"/>
    <w:rsid w:val="00B202C8"/>
    <w:rsid w:val="00B20F64"/>
    <w:rsid w:val="00B21ED5"/>
    <w:rsid w:val="00B22DBA"/>
    <w:rsid w:val="00B37A36"/>
    <w:rsid w:val="00B4313B"/>
    <w:rsid w:val="00B66F80"/>
    <w:rsid w:val="00B71A7D"/>
    <w:rsid w:val="00B7528E"/>
    <w:rsid w:val="00B85140"/>
    <w:rsid w:val="00B90E00"/>
    <w:rsid w:val="00BB0514"/>
    <w:rsid w:val="00BC3D88"/>
    <w:rsid w:val="00BD6D56"/>
    <w:rsid w:val="00BF1601"/>
    <w:rsid w:val="00C16DBC"/>
    <w:rsid w:val="00C215FD"/>
    <w:rsid w:val="00C41C0A"/>
    <w:rsid w:val="00C41F6C"/>
    <w:rsid w:val="00C45303"/>
    <w:rsid w:val="00C65B3E"/>
    <w:rsid w:val="00C7156F"/>
    <w:rsid w:val="00C772CE"/>
    <w:rsid w:val="00C80FD2"/>
    <w:rsid w:val="00CA55DC"/>
    <w:rsid w:val="00CB36DF"/>
    <w:rsid w:val="00CB4DEE"/>
    <w:rsid w:val="00CB7CA8"/>
    <w:rsid w:val="00CC113C"/>
    <w:rsid w:val="00CC4E17"/>
    <w:rsid w:val="00CD23EA"/>
    <w:rsid w:val="00CD4A65"/>
    <w:rsid w:val="00CD6A61"/>
    <w:rsid w:val="00CF55A6"/>
    <w:rsid w:val="00CF6E35"/>
    <w:rsid w:val="00D23C49"/>
    <w:rsid w:val="00D24582"/>
    <w:rsid w:val="00D47444"/>
    <w:rsid w:val="00D56DA3"/>
    <w:rsid w:val="00D607C1"/>
    <w:rsid w:val="00D70698"/>
    <w:rsid w:val="00D72352"/>
    <w:rsid w:val="00D7757B"/>
    <w:rsid w:val="00D814BC"/>
    <w:rsid w:val="00D97B90"/>
    <w:rsid w:val="00DA0ADD"/>
    <w:rsid w:val="00DB7098"/>
    <w:rsid w:val="00DE4C2D"/>
    <w:rsid w:val="00DE78AA"/>
    <w:rsid w:val="00DF03FF"/>
    <w:rsid w:val="00E0724A"/>
    <w:rsid w:val="00E13151"/>
    <w:rsid w:val="00E22250"/>
    <w:rsid w:val="00E32C27"/>
    <w:rsid w:val="00E43498"/>
    <w:rsid w:val="00E51163"/>
    <w:rsid w:val="00E55871"/>
    <w:rsid w:val="00E677B3"/>
    <w:rsid w:val="00E7106A"/>
    <w:rsid w:val="00E76A28"/>
    <w:rsid w:val="00E832BD"/>
    <w:rsid w:val="00E86EBC"/>
    <w:rsid w:val="00EB5FFB"/>
    <w:rsid w:val="00EC52BE"/>
    <w:rsid w:val="00EC6636"/>
    <w:rsid w:val="00EC6DF2"/>
    <w:rsid w:val="00ED4BCC"/>
    <w:rsid w:val="00ED5074"/>
    <w:rsid w:val="00EF1C2F"/>
    <w:rsid w:val="00EF1D7D"/>
    <w:rsid w:val="00F10D2B"/>
    <w:rsid w:val="00F14202"/>
    <w:rsid w:val="00F23E32"/>
    <w:rsid w:val="00F371DD"/>
    <w:rsid w:val="00F40656"/>
    <w:rsid w:val="00F4256D"/>
    <w:rsid w:val="00F45FDA"/>
    <w:rsid w:val="00F47457"/>
    <w:rsid w:val="00F51284"/>
    <w:rsid w:val="00F54905"/>
    <w:rsid w:val="00F6475F"/>
    <w:rsid w:val="00F70D73"/>
    <w:rsid w:val="00FB0840"/>
    <w:rsid w:val="00FC60CE"/>
    <w:rsid w:val="00FC784A"/>
    <w:rsid w:val="00FC7F78"/>
    <w:rsid w:val="00FD24CF"/>
    <w:rsid w:val="00FE6E3B"/>
    <w:rsid w:val="00FF07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6E56028A"/>
  <w15:docId w15:val="{3F09FD16-F211-451B-9F2B-5CC655BB4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F7CD3"/>
    <w:pPr>
      <w:widowControl w:val="0"/>
    </w:pPr>
    <w:rPr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2CF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72CF0"/>
  </w:style>
  <w:style w:type="paragraph" w:styleId="Piedepgina">
    <w:name w:val="footer"/>
    <w:basedOn w:val="Normal"/>
    <w:link w:val="PiedepginaCar"/>
    <w:uiPriority w:val="99"/>
    <w:unhideWhenUsed/>
    <w:rsid w:val="00272CF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72CF0"/>
  </w:style>
  <w:style w:type="paragraph" w:styleId="Sinespaciado">
    <w:name w:val="No Spacing"/>
    <w:uiPriority w:val="99"/>
    <w:qFormat/>
    <w:rsid w:val="00AE30BE"/>
    <w:rPr>
      <w:rFonts w:cs="Calibri"/>
      <w:sz w:val="22"/>
      <w:szCs w:val="22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30B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AE30B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B1E48"/>
    <w:pPr>
      <w:ind w:left="720"/>
      <w:contextualSpacing/>
    </w:pPr>
  </w:style>
  <w:style w:type="paragraph" w:customStyle="1" w:styleId="Default">
    <w:name w:val="Default"/>
    <w:rsid w:val="00624CB7"/>
    <w:pPr>
      <w:autoSpaceDE w:val="0"/>
      <w:autoSpaceDN w:val="0"/>
      <w:adjustRightInd w:val="0"/>
    </w:pPr>
    <w:rPr>
      <w:rFonts w:cs="Calibri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Fuentedeprrafopredeter"/>
    <w:rsid w:val="0002658B"/>
  </w:style>
  <w:style w:type="character" w:styleId="Hipervnculo">
    <w:name w:val="Hyperlink"/>
    <w:uiPriority w:val="99"/>
    <w:unhideWhenUsed/>
    <w:rsid w:val="000265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5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THERDEV\Google%20Drive\SIIGES\Hoja%20membretada%20Alfar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Hoja membretada Alfaro</Template>
  <TotalTime>1</TotalTime>
  <Pages>1</Pages>
  <Words>180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CETHERDEV</dc:creator>
  <cp:keywords/>
  <cp:lastModifiedBy>CETHERDEV</cp:lastModifiedBy>
  <cp:revision>2</cp:revision>
  <cp:lastPrinted>2018-07-09T20:25:00Z</cp:lastPrinted>
  <dcterms:created xsi:type="dcterms:W3CDTF">2019-08-29T21:08:00Z</dcterms:created>
  <dcterms:modified xsi:type="dcterms:W3CDTF">2019-08-29T21:08:00Z</dcterms:modified>
</cp:coreProperties>
</file>